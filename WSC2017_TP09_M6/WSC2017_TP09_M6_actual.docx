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440FC" w14:textId="66CAF3F8" w:rsidR="00927A59" w:rsidRDefault="009C39AA" w:rsidP="00927A59">
      <w:pPr>
        <w:pStyle w:val="Title"/>
        <w:rPr>
          <w:lang w:val="fr-FR"/>
        </w:rPr>
      </w:pPr>
      <w:bookmarkStart w:id="0" w:name="_GoBack"/>
      <w:bookmarkEnd w:id="0"/>
      <w:r>
        <w:rPr>
          <w:lang w:val="fr-FR"/>
        </w:rPr>
        <w:t>TEST PROJECT</w:t>
      </w:r>
      <w:r w:rsidR="00927A59">
        <w:rPr>
          <w:lang w:val="fr-FR"/>
        </w:rPr>
        <w:t xml:space="preserve"> </w:t>
      </w:r>
      <w:r w:rsidR="00927A59">
        <w:br/>
      </w:r>
      <w:r w:rsidR="00927A59">
        <w:rPr>
          <w:lang w:val="fr-FR"/>
        </w:rPr>
        <w:t xml:space="preserve">IT SOFTWARE SOLUTIONS </w:t>
      </w:r>
      <w:r w:rsidR="00927A59">
        <w:br/>
      </w:r>
      <w:r w:rsidR="00927A59">
        <w:rPr>
          <w:lang w:val="fr-FR"/>
        </w:rPr>
        <w:t>FOR BUSINESS</w:t>
      </w:r>
    </w:p>
    <w:p w14:paraId="62FE93D2" w14:textId="33EDFA5E" w:rsidR="00701C66" w:rsidRPr="00827C14" w:rsidRDefault="00827C14" w:rsidP="00827C14">
      <w:pPr>
        <w:pStyle w:val="Title"/>
        <w:spacing w:line="360" w:lineRule="auto"/>
        <w:jc w:val="both"/>
        <w:rPr>
          <w:rFonts w:eastAsiaTheme="minorEastAsia"/>
          <w:b w:val="0"/>
          <w:color w:val="00594F"/>
          <w:spacing w:val="15"/>
          <w:sz w:val="40"/>
          <w:szCs w:val="40"/>
          <w:lang w:val="fr-FR"/>
        </w:rPr>
      </w:pPr>
      <w:r w:rsidRPr="00827C14">
        <w:rPr>
          <w:rFonts w:eastAsiaTheme="minorEastAsia"/>
          <w:b w:val="0"/>
          <w:color w:val="00594F"/>
          <w:spacing w:val="15"/>
          <w:sz w:val="40"/>
          <w:szCs w:val="40"/>
          <w:lang w:val="fr-FR"/>
        </w:rPr>
        <w:t>module</w:t>
      </w:r>
      <w:r w:rsidR="00F939B5" w:rsidRPr="00827C14">
        <w:rPr>
          <w:rFonts w:eastAsiaTheme="minorEastAsia"/>
          <w:b w:val="0"/>
          <w:color w:val="00594F"/>
          <w:spacing w:val="15"/>
          <w:sz w:val="40"/>
          <w:szCs w:val="40"/>
          <w:lang w:val="fr-FR"/>
        </w:rPr>
        <w:t xml:space="preserve"> </w:t>
      </w:r>
      <w:r w:rsidR="00FB5ED1" w:rsidRPr="00827C14">
        <w:rPr>
          <w:rFonts w:eastAsiaTheme="minorEastAsia"/>
          <w:b w:val="0"/>
          <w:color w:val="00594F"/>
          <w:spacing w:val="15"/>
          <w:sz w:val="40"/>
          <w:szCs w:val="40"/>
          <w:lang w:val="fr-FR"/>
        </w:rPr>
        <w:t>6</w:t>
      </w:r>
    </w:p>
    <w:p w14:paraId="60F77E27" w14:textId="451C63DD" w:rsidR="0007178E" w:rsidRPr="00927A59" w:rsidRDefault="00827C14" w:rsidP="00827C14">
      <w:pPr>
        <w:pStyle w:val="Title"/>
        <w:spacing w:line="360" w:lineRule="auto"/>
        <w:jc w:val="both"/>
        <w:rPr>
          <w:b w:val="0"/>
          <w:lang w:val="fr-FR"/>
        </w:rPr>
      </w:pPr>
      <w:r>
        <w:rPr>
          <w:rFonts w:eastAsiaTheme="minorEastAsia"/>
          <w:b w:val="0"/>
          <w:color w:val="00594F"/>
          <w:spacing w:val="15"/>
          <w:sz w:val="40"/>
          <w:szCs w:val="40"/>
          <w:lang w:val="fr-FR"/>
        </w:rPr>
        <w:t>WSC2017_TP09_M</w:t>
      </w:r>
      <w:r w:rsidR="00FB5ED1" w:rsidRPr="1712C6B9">
        <w:rPr>
          <w:rFonts w:eastAsiaTheme="minorEastAsia"/>
          <w:b w:val="0"/>
          <w:color w:val="00594F"/>
          <w:spacing w:val="15"/>
          <w:sz w:val="40"/>
          <w:szCs w:val="40"/>
          <w:lang w:val="fr-FR"/>
        </w:rPr>
        <w:t>6</w:t>
      </w:r>
      <w:r w:rsidR="0007178E" w:rsidRPr="1712C6B9">
        <w:rPr>
          <w:rFonts w:eastAsiaTheme="minorEastAsia"/>
          <w:b w:val="0"/>
          <w:color w:val="00594F"/>
          <w:spacing w:val="15"/>
          <w:sz w:val="40"/>
          <w:szCs w:val="40"/>
          <w:lang w:val="fr-FR"/>
        </w:rPr>
        <w:t>_</w:t>
      </w:r>
      <w:r>
        <w:rPr>
          <w:rFonts w:eastAsiaTheme="minorEastAsia"/>
          <w:b w:val="0"/>
          <w:color w:val="00594F"/>
          <w:spacing w:val="15"/>
          <w:sz w:val="40"/>
          <w:szCs w:val="40"/>
          <w:lang w:val="fr-FR"/>
        </w:rPr>
        <w:t>actual</w:t>
      </w:r>
    </w:p>
    <w:p w14:paraId="31CD876E" w14:textId="7FAD2D4D" w:rsidR="007344EC" w:rsidRDefault="007344EC" w:rsidP="00927A59">
      <w:pPr>
        <w:pStyle w:val="Title"/>
        <w:tabs>
          <w:tab w:val="left" w:pos="3501"/>
        </w:tabs>
        <w:rPr>
          <w:rFonts w:ascii="Frutiger LT Com 45 Light" w:hAnsi="Frutiger LT Com 45 Light"/>
          <w:sz w:val="28"/>
          <w:szCs w:val="28"/>
        </w:rPr>
      </w:pPr>
    </w:p>
    <w:p w14:paraId="31AFD0E5" w14:textId="77777777" w:rsidR="0007178E" w:rsidRPr="0007178E" w:rsidRDefault="0007178E" w:rsidP="0007178E">
      <w:pPr>
        <w:rPr>
          <w:lang w:val="en-AU"/>
        </w:rPr>
      </w:pPr>
    </w:p>
    <w:p w14:paraId="11ECF0C2" w14:textId="77777777" w:rsidR="00965198" w:rsidRDefault="00965198" w:rsidP="001C2B30">
      <w:pPr>
        <w:rPr>
          <w:rFonts w:ascii="Frutiger LT Com 45 Light" w:hAnsi="Frutiger LT Com 45 Light"/>
          <w:sz w:val="28"/>
          <w:szCs w:val="28"/>
          <w:lang w:val="en-AU"/>
        </w:rPr>
      </w:pPr>
    </w:p>
    <w:p w14:paraId="49DCEE9C" w14:textId="77777777" w:rsidR="007344EC" w:rsidRDefault="007344EC" w:rsidP="001C2B30">
      <w:pPr>
        <w:rPr>
          <w:rFonts w:ascii="Frutiger LT Com 45 Light" w:hAnsi="Frutiger LT Com 45 Light"/>
          <w:sz w:val="28"/>
          <w:szCs w:val="28"/>
          <w:lang w:val="en-AU"/>
        </w:rPr>
      </w:pPr>
    </w:p>
    <w:p w14:paraId="03FE442C" w14:textId="67548B93" w:rsidR="00336548" w:rsidRPr="00827C14" w:rsidRDefault="00827C14" w:rsidP="00827C14">
      <w:pPr>
        <w:rPr>
          <w:rFonts w:cs="Arial"/>
          <w:sz w:val="24"/>
          <w:szCs w:val="24"/>
          <w:lang w:val="en-AU"/>
        </w:rPr>
      </w:pPr>
      <w:r w:rsidRPr="00827C14">
        <w:rPr>
          <w:rFonts w:cs="Arial"/>
          <w:sz w:val="24"/>
          <w:szCs w:val="24"/>
          <w:lang w:val="en-AU"/>
        </w:rPr>
        <w:t>Submitted</w:t>
      </w:r>
      <w:r w:rsidR="007344EC" w:rsidRPr="00827C14">
        <w:rPr>
          <w:rFonts w:cs="Arial"/>
          <w:sz w:val="24"/>
          <w:szCs w:val="24"/>
          <w:lang w:val="en-AU"/>
        </w:rPr>
        <w:t xml:space="preserve"> by:</w:t>
      </w:r>
    </w:p>
    <w:p w14:paraId="4C89F57F" w14:textId="77777777" w:rsidR="007344EC" w:rsidRPr="00827C14" w:rsidRDefault="005A49EE" w:rsidP="00827C14">
      <w:pPr>
        <w:rPr>
          <w:rFonts w:cs="Arial"/>
          <w:b/>
          <w:bCs/>
          <w:sz w:val="24"/>
          <w:szCs w:val="24"/>
          <w:lang w:val="en-AU"/>
        </w:rPr>
      </w:pPr>
      <w:r w:rsidRPr="00827C14">
        <w:rPr>
          <w:rFonts w:eastAsiaTheme="majorEastAsia" w:cs="Arial"/>
          <w:bCs/>
          <w:sz w:val="24"/>
          <w:szCs w:val="24"/>
        </w:rPr>
        <w:t xml:space="preserve">WorldSkills International </w:t>
      </w:r>
      <w:r w:rsidRPr="00827C14">
        <w:rPr>
          <w:rFonts w:cs="Arial"/>
          <w:sz w:val="24"/>
          <w:szCs w:val="24"/>
        </w:rPr>
        <w:br/>
      </w:r>
      <w:r w:rsidR="007344EC" w:rsidRPr="00827C14">
        <w:rPr>
          <w:rFonts w:eastAsiaTheme="majorEastAsia" w:cs="Arial"/>
          <w:bCs/>
          <w:sz w:val="24"/>
          <w:szCs w:val="24"/>
        </w:rPr>
        <w:t>Independent Test Project Design Team</w:t>
      </w:r>
    </w:p>
    <w:p w14:paraId="639BD4BD" w14:textId="77777777" w:rsidR="00336548" w:rsidRDefault="00336548" w:rsidP="001C2B30">
      <w:pPr>
        <w:rPr>
          <w:lang w:val="en-AU"/>
        </w:rPr>
      </w:pPr>
    </w:p>
    <w:p w14:paraId="6C3D3B10" w14:textId="77777777" w:rsidR="00336548" w:rsidRDefault="00336548" w:rsidP="00336548">
      <w:pPr>
        <w:rPr>
          <w:lang w:val="en-AU"/>
        </w:rPr>
      </w:pPr>
    </w:p>
    <w:p w14:paraId="040FBDF1" w14:textId="77777777" w:rsidR="00336548" w:rsidRDefault="00336548" w:rsidP="00336548">
      <w:pPr>
        <w:rPr>
          <w:lang w:val="en-AU"/>
        </w:rPr>
      </w:pPr>
    </w:p>
    <w:p w14:paraId="6AF67408" w14:textId="77777777" w:rsidR="00336548" w:rsidRDefault="00336548" w:rsidP="00336548">
      <w:pPr>
        <w:pStyle w:val="ListBullet"/>
        <w:numPr>
          <w:ilvl w:val="0"/>
          <w:numId w:val="0"/>
        </w:numPr>
        <w:ind w:left="284" w:hanging="284"/>
        <w:rPr>
          <w:lang w:val="en-AU"/>
        </w:rPr>
      </w:pPr>
    </w:p>
    <w:p w14:paraId="0BCE3A90"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5093E2D7" w14:textId="7C140990" w:rsidR="00C47C3D" w:rsidRDefault="00C47C3D" w:rsidP="00C47C3D">
      <w:pPr>
        <w:pStyle w:val="Heading2"/>
      </w:pPr>
      <w:r w:rsidRPr="001C2B30">
        <w:lastRenderedPageBreak/>
        <w:t>Contents</w:t>
      </w:r>
    </w:p>
    <w:p w14:paraId="3D4E7A98" w14:textId="77777777" w:rsidR="00C47C3D" w:rsidRDefault="00C47C3D" w:rsidP="00827C14">
      <w:r>
        <w:t>This Test Project proposal consists of the following documentation/files:</w:t>
      </w:r>
    </w:p>
    <w:p w14:paraId="06C1DBE9" w14:textId="1270C3CE" w:rsidR="00C47C3D" w:rsidRDefault="00C47C3D" w:rsidP="006D7F1B">
      <w:pPr>
        <w:pStyle w:val="ListNumber"/>
      </w:pPr>
      <w:r>
        <w:t>WSC201</w:t>
      </w:r>
      <w:r w:rsidR="003F39F8">
        <w:t>7</w:t>
      </w:r>
      <w:r>
        <w:t>_TP</w:t>
      </w:r>
      <w:r w:rsidR="00C309B5">
        <w:t>09</w:t>
      </w:r>
      <w:r>
        <w:t>_</w:t>
      </w:r>
      <w:r w:rsidR="00C309B5">
        <w:t>S</w:t>
      </w:r>
      <w:r w:rsidR="006D7F1B">
        <w:t>6</w:t>
      </w:r>
      <w:r w:rsidR="000F583A">
        <w:t>_EN.pdf</w:t>
      </w:r>
      <w:r w:rsidR="000F583A">
        <w:tab/>
      </w:r>
      <w:r>
        <w:tab/>
      </w:r>
      <w:r w:rsidR="006D7F1B">
        <w:t>(Session 6</w:t>
      </w:r>
      <w:r w:rsidR="00C309B5">
        <w:t xml:space="preserve"> instructions)</w:t>
      </w:r>
    </w:p>
    <w:p w14:paraId="561E2015" w14:textId="2B81C3F0" w:rsidR="00C47C3D" w:rsidRDefault="00FB5ED1" w:rsidP="00CA2BCA">
      <w:pPr>
        <w:pStyle w:val="ListNumber"/>
      </w:pPr>
      <w:r>
        <w:t>Session6</w:t>
      </w:r>
      <w:r w:rsidR="00C309B5">
        <w:t>-MySQL.sql</w:t>
      </w:r>
      <w:r w:rsidR="00C309B5">
        <w:tab/>
      </w:r>
      <w:r w:rsidR="00C309B5">
        <w:tab/>
      </w:r>
      <w:r w:rsidR="00C47C3D">
        <w:t xml:space="preserve"> </w:t>
      </w:r>
      <w:r w:rsidR="00C47C3D">
        <w:tab/>
        <w:t>(</w:t>
      </w:r>
      <w:r w:rsidR="00C309B5">
        <w:t>SQL Script to create tables with data for MySQL</w:t>
      </w:r>
      <w:r w:rsidR="00C47C3D">
        <w:t>)</w:t>
      </w:r>
    </w:p>
    <w:p w14:paraId="252A30FC" w14:textId="06F0F074" w:rsidR="00C309B5" w:rsidRDefault="00FB5ED1" w:rsidP="00CA2BCA">
      <w:pPr>
        <w:pStyle w:val="ListNumber"/>
      </w:pPr>
      <w:r>
        <w:t>Session6</w:t>
      </w:r>
      <w:r w:rsidR="00C309B5">
        <w:t>-MsSQL.sql</w:t>
      </w:r>
      <w:r w:rsidR="00C309B5">
        <w:tab/>
        <w:t xml:space="preserve"> </w:t>
      </w:r>
      <w:r w:rsidR="00C309B5">
        <w:tab/>
      </w:r>
      <w:r w:rsidR="00C309B5">
        <w:tab/>
        <w:t>(SQL Script to create tables with data for Microsoft SQL)</w:t>
      </w:r>
    </w:p>
    <w:p w14:paraId="01B77AE2" w14:textId="770DB636" w:rsidR="00CA2BCA" w:rsidRDefault="00CA2BCA" w:rsidP="005F6683">
      <w:pPr>
        <w:pStyle w:val="ListNumber"/>
      </w:pPr>
      <w:r>
        <w:t>CaseStudy.</w:t>
      </w:r>
      <w:r w:rsidR="006E3031">
        <w:t>rtf</w:t>
      </w:r>
      <w:r>
        <w:tab/>
      </w:r>
      <w:r>
        <w:tab/>
      </w:r>
      <w:r>
        <w:tab/>
        <w:t>(Case study for the presentation)</w:t>
      </w:r>
    </w:p>
    <w:p w14:paraId="3FCF4B78" w14:textId="72947D14" w:rsidR="00CA2BCA" w:rsidRDefault="006E3031" w:rsidP="005F6683">
      <w:pPr>
        <w:pStyle w:val="ListNumber"/>
      </w:pPr>
      <w:r w:rsidRPr="006E3031">
        <w:t>AMONIC A</w:t>
      </w:r>
      <w:r>
        <w:t>i</w:t>
      </w:r>
      <w:r w:rsidRPr="006E3031">
        <w:t>rlines Overview</w:t>
      </w:r>
      <w:r>
        <w:t>.rtf</w:t>
      </w:r>
      <w:r>
        <w:tab/>
        <w:t>(Overview of the airline to be used in presentation)</w:t>
      </w:r>
    </w:p>
    <w:p w14:paraId="2D2C3BCD" w14:textId="77777777" w:rsidR="00C47C3D" w:rsidRDefault="00C47C3D" w:rsidP="00C47C3D">
      <w:pPr>
        <w:pStyle w:val="Heading2"/>
      </w:pPr>
      <w:r w:rsidRPr="001C2B30">
        <w:t xml:space="preserve">Introduction </w:t>
      </w:r>
    </w:p>
    <w:p w14:paraId="1509FB4F" w14:textId="1EF64633" w:rsidR="004F79A7" w:rsidRDefault="006D7F1B" w:rsidP="00140A57">
      <w:r>
        <w:t>The management at AMONIC Airlines</w:t>
      </w:r>
      <w:r w:rsidR="00140A57">
        <w:t xml:space="preserve"> has requested a form to get a quick review of the airline activity. The items and aspects selected are those deemed most useful to be on display </w:t>
      </w:r>
      <w:r w:rsidR="00A73283">
        <w:t>at the request of the members.</w:t>
      </w:r>
    </w:p>
    <w:p w14:paraId="68EFC421" w14:textId="14ECF4BA" w:rsidR="00A73283" w:rsidRDefault="00E66AC6" w:rsidP="00E66AC6">
      <w:r>
        <w:t>There are also instructions to produce technical presentation based on the case study provided and present it to a panel of judges.</w:t>
      </w:r>
    </w:p>
    <w:p w14:paraId="72066C4C" w14:textId="77777777" w:rsidR="00C47C3D" w:rsidRDefault="00C47C3D" w:rsidP="00C47C3D">
      <w:pPr>
        <w:pStyle w:val="Heading2"/>
      </w:pPr>
      <w:r w:rsidRPr="001C2B30">
        <w:t>Description of project and tasks</w:t>
      </w:r>
    </w:p>
    <w:p w14:paraId="6ABFFD76" w14:textId="12E09B9C" w:rsidR="00C47C3D" w:rsidRDefault="002E165B" w:rsidP="00493FC2">
      <w:r>
        <w:t xml:space="preserve">In </w:t>
      </w:r>
      <w:r w:rsidR="00493FC2">
        <w:t>submitting</w:t>
      </w:r>
      <w:r w:rsidR="00E257CF">
        <w:t xml:space="preserve"> your solution</w:t>
      </w:r>
      <w:r w:rsidR="00A544D3">
        <w:t>,</w:t>
      </w:r>
      <w:r>
        <w:t xml:space="preserve"> please make sure the deliverables conform to the basic guidelines drawn out by different departments at AMONIC Airlines:</w:t>
      </w:r>
    </w:p>
    <w:p w14:paraId="0D1891E4" w14:textId="77777777" w:rsidR="00140A57" w:rsidRDefault="00140A57" w:rsidP="00827C14">
      <w:pPr>
        <w:pStyle w:val="ListBullet"/>
      </w:pPr>
      <w:r>
        <w:t>There should be consistency in using the provided style guide throughout development.</w:t>
      </w:r>
    </w:p>
    <w:p w14:paraId="02A18C0F" w14:textId="77777777" w:rsidR="00140A57" w:rsidRDefault="00140A57" w:rsidP="00827C14">
      <w:pPr>
        <w:pStyle w:val="ListBullet"/>
      </w:pPr>
      <w:r>
        <w:t>All required software modules must have applicable and useful validation and error messages as expected by the industry.</w:t>
      </w:r>
    </w:p>
    <w:p w14:paraId="0A86BFB8" w14:textId="77777777" w:rsidR="00140A57" w:rsidRDefault="00140A57" w:rsidP="00827C14">
      <w:pPr>
        <w:pStyle w:val="ListBullet"/>
      </w:pPr>
      <w:r>
        <w:t>The use of valid and proper naming conventions is expected in all material submitted.</w:t>
      </w:r>
    </w:p>
    <w:p w14:paraId="6E75A606" w14:textId="77777777" w:rsidR="00140A57" w:rsidRDefault="00140A57" w:rsidP="00827C14">
      <w:pPr>
        <w:pStyle w:val="ListBullet"/>
      </w:pPr>
      <w:r>
        <w:t>Any form or report once created should be displayed in the centre of the screen.</w:t>
      </w:r>
    </w:p>
    <w:p w14:paraId="326F1D25" w14:textId="77777777" w:rsidR="00140A57" w:rsidRDefault="00140A57" w:rsidP="00827C14">
      <w:pPr>
        <w:pStyle w:val="ListBullet"/>
      </w:pPr>
      <w:r>
        <w:t>When a form or a dialogue is in focus, operations on other forms need to be suspended.</w:t>
      </w:r>
    </w:p>
    <w:p w14:paraId="6BBDF16D" w14:textId="77777777" w:rsidR="00140A57" w:rsidRDefault="00140A57" w:rsidP="00827C14">
      <w:pPr>
        <w:pStyle w:val="ListBullet"/>
      </w:pPr>
      <w:r>
        <w:t>The caption of Delete and Cancel buttons need to be in red to help with accidental mishaps.</w:t>
      </w:r>
    </w:p>
    <w:p w14:paraId="70E3CC65" w14:textId="77777777" w:rsidR="00140A57" w:rsidRDefault="00140A57" w:rsidP="00827C14">
      <w:pPr>
        <w:pStyle w:val="ListBullet"/>
      </w:pPr>
      <w:r>
        <w:t>When using colours to differentiate between rows or records, there needs to be visible clarification on the screen as to what they stand for.</w:t>
      </w:r>
    </w:p>
    <w:p w14:paraId="6E252ACF" w14:textId="77777777" w:rsidR="00140A57" w:rsidRDefault="00140A57" w:rsidP="00827C14">
      <w:pPr>
        <w:pStyle w:val="ListBullet"/>
      </w:pPr>
      <w:r>
        <w:t>The wireframe diagrams provided as part of this document are only suggestions and the solution produced does not have to be, in any way, mirror what has been pictured.</w:t>
      </w:r>
    </w:p>
    <w:p w14:paraId="53E3C377" w14:textId="5C3DABF7" w:rsidR="00D032C0" w:rsidRPr="00C47C3D" w:rsidRDefault="00140A57" w:rsidP="00827C14">
      <w:pPr>
        <w:pStyle w:val="ListBullet"/>
      </w:pPr>
      <w:r>
        <w:t>Time management is critical to the success of any project and so it is expected of all deliverables to be complete and operational upon delivery.</w:t>
      </w:r>
    </w:p>
    <w:p w14:paraId="71947274" w14:textId="77777777" w:rsidR="00827C14" w:rsidRDefault="00827C14">
      <w:pPr>
        <w:spacing w:after="160"/>
        <w:rPr>
          <w:rFonts w:eastAsiaTheme="majorEastAsia" w:cstheme="majorBidi"/>
          <w:b/>
          <w:caps/>
          <w:color w:val="000000" w:themeColor="text1"/>
          <w:sz w:val="32"/>
          <w:szCs w:val="26"/>
        </w:rPr>
      </w:pPr>
      <w:r>
        <w:br w:type="page"/>
      </w:r>
    </w:p>
    <w:p w14:paraId="539C08E2" w14:textId="3427AFEA" w:rsidR="00C47C3D" w:rsidRDefault="00C47C3D" w:rsidP="00C47C3D">
      <w:pPr>
        <w:pStyle w:val="Heading2"/>
      </w:pPr>
      <w:r w:rsidRPr="0068739B">
        <w:lastRenderedPageBreak/>
        <w:t>Instructions to the Competitor</w:t>
      </w:r>
    </w:p>
    <w:p w14:paraId="3CB49015" w14:textId="2EE5A088" w:rsidR="00C47C3D" w:rsidRPr="00366A2E" w:rsidRDefault="00B01CFB" w:rsidP="00DF6F4D">
      <w:pPr>
        <w:pStyle w:val="Heading3"/>
      </w:pPr>
      <w:r>
        <w:t>6</w:t>
      </w:r>
      <w:r w:rsidR="004F79A7">
        <w:t>.1 Creat</w:t>
      </w:r>
      <w:r w:rsidR="00DF6F4D">
        <w:t>ING</w:t>
      </w:r>
      <w:r w:rsidR="004F79A7">
        <w:t xml:space="preserve"> the database</w:t>
      </w:r>
    </w:p>
    <w:p w14:paraId="7608413B" w14:textId="1BB78416" w:rsidR="00C47C3D" w:rsidRDefault="00115B52" w:rsidP="0002203A">
      <w:r>
        <w:t xml:space="preserve">Create a database </w:t>
      </w:r>
      <w:r w:rsidR="00F05684">
        <w:t>by the name of “</w:t>
      </w:r>
      <w:r w:rsidR="00FB5ED1">
        <w:t>Session6</w:t>
      </w:r>
      <w:r w:rsidR="00F05684">
        <w:t xml:space="preserve">” </w:t>
      </w:r>
      <w:r w:rsidR="00655A56">
        <w:t xml:space="preserve">in </w:t>
      </w:r>
      <w:r w:rsidR="00F05684">
        <w:t>your</w:t>
      </w:r>
      <w:r w:rsidR="00655A56">
        <w:t xml:space="preserve"> desired RDBMS Platform </w:t>
      </w:r>
      <w:r w:rsidR="00F05684">
        <w:t>(MySQL or Microsoft SQL Server). This will be the main</w:t>
      </w:r>
      <w:r w:rsidR="0002203A">
        <w:t xml:space="preserve"> and only database you will</w:t>
      </w:r>
      <w:r w:rsidR="00F05684">
        <w:t xml:space="preserve"> use in this session.</w:t>
      </w:r>
    </w:p>
    <w:p w14:paraId="2B96FAFC" w14:textId="6B00990E" w:rsidR="00F05684" w:rsidRDefault="00B01CFB" w:rsidP="00AA1554">
      <w:pPr>
        <w:pStyle w:val="Heading3"/>
        <w:rPr>
          <w:lang w:val="en-US" w:bidi="fa-IR"/>
        </w:rPr>
      </w:pPr>
      <w:r>
        <w:rPr>
          <w:lang w:val="en-US" w:bidi="fa-IR"/>
        </w:rPr>
        <w:t>6</w:t>
      </w:r>
      <w:r w:rsidR="00F05684">
        <w:rPr>
          <w:lang w:val="en-US" w:bidi="fa-IR"/>
        </w:rPr>
        <w:t>.2 Import</w:t>
      </w:r>
      <w:r w:rsidR="00DF6F4D">
        <w:rPr>
          <w:lang w:val="en-US" w:bidi="fa-IR"/>
        </w:rPr>
        <w:t>ING</w:t>
      </w:r>
      <w:r w:rsidR="00F05684">
        <w:rPr>
          <w:lang w:val="en-US" w:bidi="fa-IR"/>
        </w:rPr>
        <w:t xml:space="preserve"> database structure </w:t>
      </w:r>
    </w:p>
    <w:p w14:paraId="28321E7F" w14:textId="0E8C0F27" w:rsidR="003B560A" w:rsidRDefault="00F05684" w:rsidP="00D77B3C">
      <w:pPr>
        <w:rPr>
          <w:lang w:val="en-US" w:bidi="fa-IR"/>
        </w:rPr>
      </w:pPr>
      <w:r>
        <w:rPr>
          <w:lang w:val="en-US" w:bidi="fa-IR"/>
        </w:rPr>
        <w:t>Depending on your preferred RDBMS</w:t>
      </w:r>
      <w:r w:rsidR="003B560A">
        <w:rPr>
          <w:lang w:val="en-US" w:bidi="fa-IR"/>
        </w:rPr>
        <w:t xml:space="preserve"> platform, a</w:t>
      </w:r>
      <w:r>
        <w:rPr>
          <w:lang w:val="en-US" w:bidi="fa-IR"/>
        </w:rPr>
        <w:t xml:space="preserve"> SQL scripts</w:t>
      </w:r>
      <w:r w:rsidR="003B560A">
        <w:rPr>
          <w:lang w:val="en-US" w:bidi="fa-IR"/>
        </w:rPr>
        <w:t xml:space="preserve"> is made available. The said scripts</w:t>
      </w:r>
      <w:r>
        <w:rPr>
          <w:lang w:val="en-US" w:bidi="fa-IR"/>
        </w:rPr>
        <w:t xml:space="preserve"> </w:t>
      </w:r>
      <w:r w:rsidR="003B560A">
        <w:rPr>
          <w:lang w:val="en-US" w:bidi="fa-IR"/>
        </w:rPr>
        <w:t>consists of</w:t>
      </w:r>
      <w:r>
        <w:rPr>
          <w:lang w:val="en-US" w:bidi="fa-IR"/>
        </w:rPr>
        <w:t xml:space="preserve"> the database structure and data required to c</w:t>
      </w:r>
      <w:r w:rsidR="003B560A">
        <w:rPr>
          <w:lang w:val="en-US" w:bidi="fa-IR"/>
        </w:rPr>
        <w:t>omplete the required</w:t>
      </w:r>
      <w:r w:rsidR="003B560A" w:rsidRPr="003B560A">
        <w:rPr>
          <w:lang w:val="en-US" w:bidi="fa-IR"/>
        </w:rPr>
        <w:t xml:space="preserve"> </w:t>
      </w:r>
      <w:r w:rsidR="003B560A">
        <w:rPr>
          <w:lang w:val="en-US" w:bidi="fa-IR"/>
        </w:rPr>
        <w:t xml:space="preserve">tasks. The data needs to be imported to the database created </w:t>
      </w:r>
      <w:r w:rsidR="00FA4371">
        <w:rPr>
          <w:lang w:val="en-US" w:bidi="fa-IR"/>
        </w:rPr>
        <w:t>for this session named “</w:t>
      </w:r>
      <w:r w:rsidR="00FB5ED1">
        <w:rPr>
          <w:lang w:val="en-US" w:bidi="fa-IR"/>
        </w:rPr>
        <w:t>Session6</w:t>
      </w:r>
      <w:r w:rsidR="003B560A">
        <w:rPr>
          <w:lang w:val="en-US" w:bidi="fa-IR"/>
        </w:rPr>
        <w:t>”.</w:t>
      </w:r>
    </w:p>
    <w:p w14:paraId="17D1A091" w14:textId="77777777" w:rsidR="00B03795" w:rsidRDefault="00B03795" w:rsidP="00B03795">
      <w:pPr>
        <w:rPr>
          <w:lang w:val="en-US" w:bidi="fa-IR"/>
        </w:rPr>
      </w:pPr>
      <w:r>
        <w:rPr>
          <w:lang w:val="en-US" w:bidi="fa-IR"/>
        </w:rPr>
        <w:t>As instructed by the designers, the database structure provided for the purpose of this section cannot be altered. This applies to removal of tables, adding or deleting any fields on the tables or of change in their data types.</w:t>
      </w:r>
    </w:p>
    <w:p w14:paraId="087D617C" w14:textId="576F2B37" w:rsidR="00BC6914" w:rsidRDefault="000D40C3" w:rsidP="00827C14">
      <w:pPr>
        <w:rPr>
          <w:lang w:val="en-US" w:bidi="fa-IR"/>
        </w:rPr>
      </w:pPr>
      <w:r w:rsidRPr="000D40C3">
        <w:rPr>
          <w:noProof/>
          <w:lang w:val="en-US" w:bidi="fa-IR"/>
        </w:rPr>
        <w:drawing>
          <wp:inline distT="0" distB="0" distL="0" distR="0" wp14:anchorId="5ED9C9B3" wp14:editId="14F38DA6">
            <wp:extent cx="5014076" cy="548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3213" cy="5499579"/>
                    </a:xfrm>
                    <a:prstGeom prst="rect">
                      <a:avLst/>
                    </a:prstGeom>
                  </pic:spPr>
                </pic:pic>
              </a:graphicData>
            </a:graphic>
          </wp:inline>
        </w:drawing>
      </w:r>
    </w:p>
    <w:p w14:paraId="2206BE3C" w14:textId="14BF4316" w:rsidR="00F05684" w:rsidRDefault="003B560A" w:rsidP="00B03795">
      <w:pPr>
        <w:rPr>
          <w:lang w:val="en-US" w:bidi="fa-IR"/>
        </w:rPr>
      </w:pPr>
      <w:r>
        <w:rPr>
          <w:lang w:val="en-US" w:bidi="fa-IR"/>
        </w:rPr>
        <w:t xml:space="preserve">To help further perceive the thinking behind the structure of the database, </w:t>
      </w:r>
      <w:r w:rsidR="00F608F6">
        <w:rPr>
          <w:lang w:val="en-US" w:bidi="fa-IR"/>
        </w:rPr>
        <w:t>the database designers provide an Entity-Relationship Diagram (ERD)</w:t>
      </w:r>
      <w:r>
        <w:rPr>
          <w:lang w:val="en-US" w:bidi="fa-IR"/>
        </w:rPr>
        <w:t xml:space="preserve">. The </w:t>
      </w:r>
      <w:r w:rsidR="00F608F6">
        <w:rPr>
          <w:lang w:val="en-US" w:bidi="fa-IR"/>
        </w:rPr>
        <w:t xml:space="preserve">aforementioned </w:t>
      </w:r>
      <w:r>
        <w:rPr>
          <w:lang w:val="en-US" w:bidi="fa-IR"/>
        </w:rPr>
        <w:t>diagram explains the conceptual and representational model of data used in the database.</w:t>
      </w:r>
    </w:p>
    <w:p w14:paraId="0ABCD739" w14:textId="6E2F1D71" w:rsidR="00012F19" w:rsidRPr="00F05684" w:rsidRDefault="00012F19" w:rsidP="00F608F6">
      <w:pPr>
        <w:rPr>
          <w:lang w:val="en-US" w:bidi="fa-IR"/>
        </w:rPr>
      </w:pPr>
    </w:p>
    <w:p w14:paraId="1C610743" w14:textId="38F5B49E" w:rsidR="00BC6914" w:rsidRDefault="00364BD9" w:rsidP="00364BD9">
      <w:pPr>
        <w:pStyle w:val="Heading3"/>
        <w:jc w:val="center"/>
        <w:rPr>
          <w:lang w:val="en-US" w:bidi="fa-IR"/>
        </w:rPr>
      </w:pPr>
      <w:r>
        <w:rPr>
          <w:noProof/>
          <w:lang w:val="en-US" w:bidi="fa-IR"/>
        </w:rPr>
        <w:lastRenderedPageBreak/>
        <w:drawing>
          <wp:inline distT="0" distB="0" distL="0" distR="0" wp14:anchorId="26529A9B" wp14:editId="4751A773">
            <wp:extent cx="5579706" cy="5157992"/>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8856"/>
                    <a:stretch/>
                  </pic:blipFill>
                  <pic:spPr bwMode="auto">
                    <a:xfrm>
                      <a:off x="0" y="0"/>
                      <a:ext cx="5586068" cy="5163873"/>
                    </a:xfrm>
                    <a:prstGeom prst="rect">
                      <a:avLst/>
                    </a:prstGeom>
                    <a:ln>
                      <a:noFill/>
                    </a:ln>
                    <a:extLst>
                      <a:ext uri="{53640926-AAD7-44D8-BBD7-CCE9431645EC}">
                        <a14:shadowObscured xmlns:a14="http://schemas.microsoft.com/office/drawing/2010/main"/>
                      </a:ext>
                    </a:extLst>
                  </pic:spPr>
                </pic:pic>
              </a:graphicData>
            </a:graphic>
          </wp:inline>
        </w:drawing>
      </w:r>
      <w:r w:rsidR="00BC6914" w:rsidRPr="00BC6914">
        <w:rPr>
          <w:lang w:val="en-US" w:bidi="fa-IR"/>
        </w:rPr>
        <w:t xml:space="preserve"> </w:t>
      </w:r>
    </w:p>
    <w:p w14:paraId="51053693" w14:textId="77777777" w:rsidR="00827C14" w:rsidRDefault="00827C14">
      <w:pPr>
        <w:spacing w:after="160"/>
        <w:rPr>
          <w:rFonts w:eastAsiaTheme="majorEastAsia" w:cstheme="majorBidi"/>
          <w:b/>
          <w:caps/>
          <w:color w:val="000000" w:themeColor="text1"/>
          <w:sz w:val="22"/>
          <w:szCs w:val="24"/>
          <w:lang w:val="en-US" w:bidi="fa-IR"/>
        </w:rPr>
      </w:pPr>
      <w:r>
        <w:rPr>
          <w:lang w:val="en-US" w:bidi="fa-IR"/>
        </w:rPr>
        <w:br w:type="page"/>
      </w:r>
    </w:p>
    <w:p w14:paraId="5750F552" w14:textId="4FD24746" w:rsidR="004F0C93" w:rsidRDefault="00B01CFB" w:rsidP="00364BD9">
      <w:pPr>
        <w:pStyle w:val="Heading3"/>
        <w:rPr>
          <w:lang w:val="en-US" w:bidi="fa-IR"/>
        </w:rPr>
      </w:pPr>
      <w:r>
        <w:rPr>
          <w:lang w:val="en-US" w:bidi="fa-IR"/>
        </w:rPr>
        <w:lastRenderedPageBreak/>
        <w:t>6</w:t>
      </w:r>
      <w:r w:rsidR="004F0C93">
        <w:rPr>
          <w:lang w:val="en-US" w:bidi="fa-IR"/>
        </w:rPr>
        <w:t>.3</w:t>
      </w:r>
      <w:r w:rsidR="000570DC">
        <w:rPr>
          <w:lang w:val="en-US" w:bidi="fa-IR"/>
        </w:rPr>
        <w:t xml:space="preserve"> </w:t>
      </w:r>
      <w:r w:rsidR="00364BD9">
        <w:rPr>
          <w:lang w:val="en-US" w:bidi="fa-IR"/>
        </w:rPr>
        <w:t>SHort summary</w:t>
      </w:r>
    </w:p>
    <w:p w14:paraId="32C387C2" w14:textId="6CBA78A1" w:rsidR="00F45C2B" w:rsidRDefault="00364BD9" w:rsidP="00E5127D">
      <w:pPr>
        <w:rPr>
          <w:lang w:val="en-US" w:bidi="fa-IR"/>
        </w:rPr>
      </w:pPr>
      <w:r>
        <w:rPr>
          <w:lang w:val="en-US" w:bidi="fa-IR"/>
        </w:rPr>
        <w:t xml:space="preserve">To provide a live overview of the more important </w:t>
      </w:r>
      <w:r w:rsidR="00E5127D">
        <w:rPr>
          <w:lang w:val="en-US" w:bidi="fa-IR"/>
        </w:rPr>
        <w:t>operational factors</w:t>
      </w:r>
      <w:r>
        <w:rPr>
          <w:lang w:val="en-US" w:bidi="fa-IR"/>
        </w:rPr>
        <w:t xml:space="preserve"> the department managers need to keep their eye on, the management has ordered for the following </w:t>
      </w:r>
      <w:r w:rsidR="00F45C2B">
        <w:rPr>
          <w:lang w:val="en-US" w:bidi="fa-IR"/>
        </w:rPr>
        <w:t>list of information</w:t>
      </w:r>
      <w:r w:rsidR="00E5127D">
        <w:rPr>
          <w:lang w:val="en-US" w:bidi="fa-IR"/>
        </w:rPr>
        <w:t xml:space="preserve"> to</w:t>
      </w:r>
      <w:r w:rsidR="00F45C2B">
        <w:rPr>
          <w:lang w:val="en-US" w:bidi="fa-IR"/>
        </w:rPr>
        <w:t xml:space="preserve"> be presented as a form:</w:t>
      </w:r>
    </w:p>
    <w:p w14:paraId="6F41CE7C" w14:textId="7E58B296" w:rsidR="00F45C2B" w:rsidRDefault="00F45C2B" w:rsidP="00827C14">
      <w:pPr>
        <w:pStyle w:val="ListBullet"/>
        <w:rPr>
          <w:rFonts w:cs="B Nazanin"/>
          <w:sz w:val="28"/>
          <w:szCs w:val="28"/>
          <w:lang w:bidi="fa-IR"/>
        </w:rPr>
      </w:pPr>
      <w:r w:rsidRPr="29AE1072">
        <w:rPr>
          <w:lang w:bidi="fa-IR"/>
        </w:rPr>
        <w:t xml:space="preserve">Number of confirmed </w:t>
      </w:r>
      <w:r w:rsidR="00E74C8A">
        <w:rPr>
          <w:lang w:bidi="fa-IR"/>
        </w:rPr>
        <w:t>and number of</w:t>
      </w:r>
      <w:r w:rsidRPr="29AE1072">
        <w:rPr>
          <w:lang w:bidi="fa-IR"/>
        </w:rPr>
        <w:t xml:space="preserve"> </w:t>
      </w:r>
      <w:r w:rsidR="00420A5F">
        <w:rPr>
          <w:lang w:bidi="fa-IR"/>
        </w:rPr>
        <w:t>cancelled</w:t>
      </w:r>
      <w:r w:rsidR="00D6695E">
        <w:rPr>
          <w:lang w:bidi="fa-IR"/>
        </w:rPr>
        <w:t xml:space="preserve"> (not confirmed)</w:t>
      </w:r>
      <w:r w:rsidR="00420A5F">
        <w:rPr>
          <w:lang w:bidi="fa-IR"/>
        </w:rPr>
        <w:t xml:space="preserve"> flights in the last thirty</w:t>
      </w:r>
      <w:r w:rsidRPr="29AE1072">
        <w:rPr>
          <w:lang w:bidi="fa-IR"/>
        </w:rPr>
        <w:t xml:space="preserve"> days</w:t>
      </w:r>
      <w:r w:rsidR="0053027A">
        <w:rPr>
          <w:rFonts w:cs="B Nazanin"/>
          <w:sz w:val="28"/>
          <w:szCs w:val="28"/>
          <w:lang w:bidi="fa-IR"/>
        </w:rPr>
        <w:t>.</w:t>
      </w:r>
    </w:p>
    <w:p w14:paraId="78421B76" w14:textId="4060AA93" w:rsidR="00E33B63" w:rsidRDefault="00E33B63" w:rsidP="00827C14">
      <w:pPr>
        <w:pStyle w:val="ListBullet2"/>
        <w:rPr>
          <w:rFonts w:cs="B Nazanin"/>
          <w:sz w:val="28"/>
          <w:szCs w:val="28"/>
          <w:lang w:bidi="fa-IR"/>
        </w:rPr>
      </w:pPr>
      <w:r>
        <w:rPr>
          <w:lang w:bidi="fa-IR"/>
        </w:rPr>
        <w:t xml:space="preserve">The thirty days starts from the hour the form is </w:t>
      </w:r>
      <w:r w:rsidR="009F4980">
        <w:rPr>
          <w:lang w:bidi="fa-IR"/>
        </w:rPr>
        <w:t>opened</w:t>
      </w:r>
      <w:r w:rsidR="00DF5322">
        <w:rPr>
          <w:lang w:bidi="fa-IR"/>
        </w:rPr>
        <w:t xml:space="preserve"> to thirty da</w:t>
      </w:r>
      <w:r w:rsidR="00120469">
        <w:rPr>
          <w:lang w:bidi="fa-IR"/>
        </w:rPr>
        <w:t>y</w:t>
      </w:r>
      <w:r>
        <w:rPr>
          <w:lang w:bidi="fa-IR"/>
        </w:rPr>
        <w:t>s ago this same hour.</w:t>
      </w:r>
    </w:p>
    <w:p w14:paraId="4A9B69FA" w14:textId="72D01FCD" w:rsidR="00F45C2B" w:rsidRDefault="00F45C2B" w:rsidP="00827C14">
      <w:pPr>
        <w:pStyle w:val="ListBullet"/>
        <w:rPr>
          <w:rFonts w:cs="B Nazanin"/>
          <w:sz w:val="28"/>
          <w:szCs w:val="28"/>
          <w:lang w:bidi="fa-IR"/>
        </w:rPr>
      </w:pPr>
      <w:r w:rsidRPr="29AE1072">
        <w:rPr>
          <w:lang w:bidi="fa-IR"/>
        </w:rPr>
        <w:t xml:space="preserve">The busiest and the </w:t>
      </w:r>
      <w:r w:rsidR="006765DC" w:rsidRPr="29AE1072">
        <w:rPr>
          <w:lang w:bidi="fa-IR"/>
        </w:rPr>
        <w:t>quietest</w:t>
      </w:r>
      <w:r w:rsidRPr="29AE1072">
        <w:rPr>
          <w:lang w:bidi="fa-IR"/>
        </w:rPr>
        <w:t xml:space="preserve"> day (number </w:t>
      </w:r>
      <w:r w:rsidR="00420A5F">
        <w:rPr>
          <w:lang w:bidi="fa-IR"/>
        </w:rPr>
        <w:t>of passengers) of the last thirty</w:t>
      </w:r>
      <w:r w:rsidRPr="29AE1072">
        <w:rPr>
          <w:lang w:bidi="fa-IR"/>
        </w:rPr>
        <w:t xml:space="preserve"> days</w:t>
      </w:r>
      <w:r w:rsidR="0053027A">
        <w:rPr>
          <w:lang w:bidi="fa-IR"/>
        </w:rPr>
        <w:t>.</w:t>
      </w:r>
    </w:p>
    <w:p w14:paraId="3560EC64" w14:textId="60F2367A" w:rsidR="00DF5322" w:rsidRDefault="00DF5322" w:rsidP="00827C14">
      <w:pPr>
        <w:pStyle w:val="ListBullet2"/>
        <w:rPr>
          <w:rFonts w:cs="B Nazanin"/>
          <w:sz w:val="28"/>
          <w:szCs w:val="28"/>
          <w:lang w:bidi="fa-IR"/>
        </w:rPr>
      </w:pPr>
      <w:r>
        <w:rPr>
          <w:lang w:bidi="fa-IR"/>
        </w:rPr>
        <w:t>Two dates are expected in which on t</w:t>
      </w:r>
      <w:r w:rsidR="009F4980">
        <w:rPr>
          <w:lang w:bidi="fa-IR"/>
        </w:rPr>
        <w:t>hose dates,</w:t>
      </w:r>
      <w:r>
        <w:rPr>
          <w:lang w:bidi="fa-IR"/>
        </w:rPr>
        <w:t xml:space="preserve"> the most number and the least number of passengers have </w:t>
      </w:r>
      <w:r w:rsidR="009F4980">
        <w:rPr>
          <w:lang w:bidi="fa-IR"/>
        </w:rPr>
        <w:t>had confirmed tickets on AMONIC Airlines.</w:t>
      </w:r>
    </w:p>
    <w:p w14:paraId="4720BFDC" w14:textId="2A071F26" w:rsidR="00181B3D" w:rsidRPr="00A220C9" w:rsidRDefault="00181B3D" w:rsidP="00827C14">
      <w:pPr>
        <w:pStyle w:val="ListBullet2"/>
        <w:rPr>
          <w:rFonts w:cs="B Nazanin"/>
          <w:sz w:val="28"/>
          <w:szCs w:val="28"/>
          <w:lang w:bidi="fa-IR"/>
        </w:rPr>
      </w:pPr>
      <w:r>
        <w:rPr>
          <w:lang w:bidi="fa-IR"/>
        </w:rPr>
        <w:t>The dates in which the airline has not had any flights on should not be included in this report.</w:t>
      </w:r>
    </w:p>
    <w:p w14:paraId="473D6A45" w14:textId="63D117A9" w:rsidR="00F45C2B" w:rsidRDefault="00581CDB" w:rsidP="00827C14">
      <w:pPr>
        <w:pStyle w:val="ListBullet"/>
        <w:rPr>
          <w:rFonts w:cs="B Nazanin"/>
          <w:sz w:val="28"/>
          <w:szCs w:val="28"/>
          <w:lang w:bidi="fa-IR"/>
        </w:rPr>
      </w:pPr>
      <w:r>
        <w:rPr>
          <w:lang w:bidi="fa-IR"/>
        </w:rPr>
        <w:t xml:space="preserve">Name of the </w:t>
      </w:r>
      <w:r w:rsidR="00FF40B1">
        <w:rPr>
          <w:lang w:bidi="fa-IR"/>
        </w:rPr>
        <w:t xml:space="preserve">top </w:t>
      </w:r>
      <w:r>
        <w:rPr>
          <w:lang w:bidi="fa-IR"/>
        </w:rPr>
        <w:t>three</w:t>
      </w:r>
      <w:r w:rsidR="00F45C2B" w:rsidRPr="29AE1072">
        <w:rPr>
          <w:lang w:bidi="fa-IR"/>
        </w:rPr>
        <w:t xml:space="preserve"> passengers that have purchased the most </w:t>
      </w:r>
      <w:r w:rsidR="00420A5F">
        <w:rPr>
          <w:lang w:bidi="fa-IR"/>
        </w:rPr>
        <w:t xml:space="preserve">number of </w:t>
      </w:r>
      <w:r w:rsidR="00FF40B1">
        <w:rPr>
          <w:lang w:bidi="fa-IR"/>
        </w:rPr>
        <w:t xml:space="preserve">confirmed </w:t>
      </w:r>
      <w:r w:rsidR="00420A5F">
        <w:rPr>
          <w:lang w:bidi="fa-IR"/>
        </w:rPr>
        <w:t>tickets in the last thirty</w:t>
      </w:r>
      <w:r w:rsidR="00F45C2B" w:rsidRPr="29AE1072">
        <w:rPr>
          <w:lang w:bidi="fa-IR"/>
        </w:rPr>
        <w:t xml:space="preserve"> days</w:t>
      </w:r>
      <w:r w:rsidR="0053027A">
        <w:rPr>
          <w:rFonts w:cs="B Nazanin"/>
          <w:sz w:val="28"/>
          <w:szCs w:val="28"/>
          <w:lang w:bidi="fa-IR"/>
        </w:rPr>
        <w:t>.</w:t>
      </w:r>
    </w:p>
    <w:p w14:paraId="2F6BEF60" w14:textId="2727403A" w:rsidR="002D4DBF" w:rsidRPr="002D4DBF" w:rsidRDefault="002D4DBF" w:rsidP="00827C14">
      <w:pPr>
        <w:pStyle w:val="ListBullet2"/>
        <w:rPr>
          <w:rFonts w:cs="B Nazanin"/>
          <w:sz w:val="28"/>
          <w:szCs w:val="28"/>
          <w:lang w:bidi="fa-IR"/>
        </w:rPr>
      </w:pPr>
      <w:r>
        <w:rPr>
          <w:lang w:bidi="fa-IR"/>
        </w:rPr>
        <w:t>The report should indicate the revenue from the tickets sold for flights that have been running in the last thirty days.</w:t>
      </w:r>
    </w:p>
    <w:p w14:paraId="413BD42F" w14:textId="314BE2F0" w:rsidR="00F45C2B" w:rsidRPr="009F4980" w:rsidRDefault="00F45C2B" w:rsidP="00827C14">
      <w:pPr>
        <w:pStyle w:val="ListBullet"/>
        <w:rPr>
          <w:rFonts w:cs="B Nazanin"/>
          <w:sz w:val="28"/>
          <w:szCs w:val="28"/>
          <w:lang w:bidi="fa-IR"/>
        </w:rPr>
      </w:pPr>
      <w:r w:rsidRPr="29AE1072">
        <w:rPr>
          <w:lang w:bidi="fa-IR"/>
        </w:rPr>
        <w:t xml:space="preserve">The average of daily flight time our aircrafts </w:t>
      </w:r>
      <w:r w:rsidR="0045434E">
        <w:rPr>
          <w:lang w:bidi="fa-IR"/>
        </w:rPr>
        <w:t xml:space="preserve">have flown </w:t>
      </w:r>
      <w:r w:rsidRPr="29AE1072">
        <w:rPr>
          <w:lang w:bidi="fa-IR"/>
        </w:rPr>
        <w:t xml:space="preserve">in </w:t>
      </w:r>
      <w:r w:rsidR="00420A5F">
        <w:rPr>
          <w:lang w:bidi="fa-IR"/>
        </w:rPr>
        <w:t>the last thirty</w:t>
      </w:r>
      <w:r w:rsidRPr="29AE1072">
        <w:rPr>
          <w:lang w:bidi="fa-IR"/>
        </w:rPr>
        <w:t xml:space="preserve"> days</w:t>
      </w:r>
      <w:r w:rsidR="0053027A">
        <w:rPr>
          <w:lang w:bidi="fa-IR"/>
        </w:rPr>
        <w:t>.</w:t>
      </w:r>
    </w:p>
    <w:p w14:paraId="7FEE263A" w14:textId="07150D50" w:rsidR="009F4980" w:rsidRPr="009F4980" w:rsidRDefault="00534B88" w:rsidP="00827C14">
      <w:pPr>
        <w:pStyle w:val="ListBullet2"/>
        <w:rPr>
          <w:rFonts w:cs="B Nazanin"/>
          <w:sz w:val="28"/>
          <w:szCs w:val="28"/>
          <w:lang w:bidi="fa-IR"/>
        </w:rPr>
      </w:pPr>
      <w:r>
        <w:rPr>
          <w:lang w:bidi="fa-IR"/>
        </w:rPr>
        <w:t>The number here should indicate the average</w:t>
      </w:r>
      <w:r w:rsidR="00060098">
        <w:rPr>
          <w:lang w:bidi="fa-IR"/>
        </w:rPr>
        <w:t xml:space="preserve"> </w:t>
      </w:r>
      <w:r>
        <w:rPr>
          <w:lang w:bidi="fa-IR"/>
        </w:rPr>
        <w:t xml:space="preserve">of the </w:t>
      </w:r>
      <w:r w:rsidR="00060098">
        <w:rPr>
          <w:lang w:bidi="fa-IR"/>
        </w:rPr>
        <w:t xml:space="preserve">daily </w:t>
      </w:r>
      <w:r>
        <w:rPr>
          <w:lang w:bidi="fa-IR"/>
        </w:rPr>
        <w:t>fligh</w:t>
      </w:r>
      <w:r w:rsidR="00060098">
        <w:rPr>
          <w:lang w:bidi="fa-IR"/>
        </w:rPr>
        <w:t>t times.</w:t>
      </w:r>
    </w:p>
    <w:p w14:paraId="4F1480A7" w14:textId="720F9BED" w:rsidR="009F4980" w:rsidRPr="009F4980" w:rsidRDefault="009F4980" w:rsidP="00827C14">
      <w:pPr>
        <w:pStyle w:val="ListBullet2"/>
        <w:rPr>
          <w:rFonts w:cs="B Nazanin"/>
          <w:sz w:val="28"/>
          <w:szCs w:val="28"/>
          <w:lang w:bidi="fa-IR"/>
        </w:rPr>
      </w:pPr>
      <w:r>
        <w:rPr>
          <w:lang w:bidi="fa-IR"/>
        </w:rPr>
        <w:t>There is no need to provide the average daily flight time for each aircraft</w:t>
      </w:r>
      <w:r w:rsidR="00CE7A05">
        <w:rPr>
          <w:lang w:bidi="fa-IR"/>
        </w:rPr>
        <w:t xml:space="preserve"> individually</w:t>
      </w:r>
      <w:r w:rsidR="006A7CE8">
        <w:rPr>
          <w:lang w:bidi="fa-IR"/>
        </w:rPr>
        <w:t>,</w:t>
      </w:r>
      <w:r>
        <w:rPr>
          <w:lang w:bidi="fa-IR"/>
        </w:rPr>
        <w:t xml:space="preserve"> but for all the </w:t>
      </w:r>
      <w:r w:rsidR="00BC5A71">
        <w:rPr>
          <w:lang w:bidi="fa-IR"/>
        </w:rPr>
        <w:t>aircrafts,</w:t>
      </w:r>
      <w:r>
        <w:rPr>
          <w:lang w:bidi="fa-IR"/>
        </w:rPr>
        <w:t xml:space="preserve"> the airline operates.</w:t>
      </w:r>
    </w:p>
    <w:p w14:paraId="6CA9C00F" w14:textId="3A87960E" w:rsidR="009F4B11" w:rsidRPr="009A5939" w:rsidRDefault="00F45C2B" w:rsidP="00827C14">
      <w:pPr>
        <w:pStyle w:val="ListBullet"/>
        <w:rPr>
          <w:rFonts w:cs="B Nazanin"/>
          <w:sz w:val="28"/>
          <w:szCs w:val="28"/>
          <w:lang w:bidi="fa-IR"/>
        </w:rPr>
      </w:pPr>
      <w:r w:rsidRPr="29AE1072">
        <w:rPr>
          <w:lang w:bidi="fa-IR"/>
        </w:rPr>
        <w:t>Weekly report of percent</w:t>
      </w:r>
      <w:r w:rsidR="00420A5F">
        <w:rPr>
          <w:lang w:bidi="fa-IR"/>
        </w:rPr>
        <w:t>age of empty seats of the last three</w:t>
      </w:r>
      <w:r w:rsidRPr="29AE1072">
        <w:rPr>
          <w:lang w:bidi="fa-IR"/>
        </w:rPr>
        <w:t xml:space="preserve"> week</w:t>
      </w:r>
      <w:r w:rsidR="005357D5">
        <w:rPr>
          <w:lang w:bidi="fa-IR"/>
        </w:rPr>
        <w:t>s as show</w:t>
      </w:r>
      <w:r w:rsidR="009F4B11">
        <w:rPr>
          <w:lang w:bidi="fa-IR"/>
        </w:rPr>
        <w:t>n.</w:t>
      </w:r>
    </w:p>
    <w:p w14:paraId="6EB8DCEE" w14:textId="3687218C" w:rsidR="009A5939" w:rsidRPr="009A5939" w:rsidRDefault="009A5939" w:rsidP="00827C14">
      <w:pPr>
        <w:pStyle w:val="ListBullet2"/>
        <w:rPr>
          <w:rFonts w:cs="B Nazanin"/>
          <w:sz w:val="28"/>
          <w:szCs w:val="28"/>
          <w:lang w:bidi="fa-IR"/>
        </w:rPr>
      </w:pPr>
      <w:r>
        <w:rPr>
          <w:lang w:bidi="fa-IR"/>
        </w:rPr>
        <w:t>There is no need to provide data on each cabin type and</w:t>
      </w:r>
      <w:r w:rsidR="00FE28CC">
        <w:rPr>
          <w:lang w:bidi="fa-IR"/>
        </w:rPr>
        <w:t xml:space="preserve"> aircraft</w:t>
      </w:r>
      <w:r w:rsidR="00001A74">
        <w:rPr>
          <w:lang w:bidi="fa-IR"/>
        </w:rPr>
        <w:t>.</w:t>
      </w:r>
      <w:r>
        <w:rPr>
          <w:lang w:bidi="fa-IR"/>
        </w:rPr>
        <w:t xml:space="preserve"> </w:t>
      </w:r>
    </w:p>
    <w:p w14:paraId="7E946C6D" w14:textId="6F269AA3" w:rsidR="009A5939" w:rsidRPr="009F4B11" w:rsidRDefault="009A5939" w:rsidP="00827C14">
      <w:pPr>
        <w:pStyle w:val="ListBullet2"/>
        <w:rPr>
          <w:rFonts w:cs="B Nazanin"/>
          <w:sz w:val="28"/>
          <w:szCs w:val="28"/>
          <w:lang w:bidi="fa-IR"/>
        </w:rPr>
      </w:pPr>
      <w:r>
        <w:rPr>
          <w:lang w:bidi="fa-IR"/>
        </w:rPr>
        <w:t>The start of the time we need to go back three weeks from is from 12 midnight the night before when the form is opened.</w:t>
      </w:r>
    </w:p>
    <w:p w14:paraId="75F87C95" w14:textId="6E66EBEA" w:rsidR="00F45C2B" w:rsidRDefault="00DF57F9" w:rsidP="00827C14">
      <w:pPr>
        <w:pStyle w:val="ListBullet"/>
        <w:rPr>
          <w:rFonts w:cs="B Nazanin"/>
          <w:sz w:val="28"/>
          <w:szCs w:val="28"/>
          <w:lang w:bidi="fa-IR"/>
        </w:rPr>
      </w:pPr>
      <w:r>
        <w:rPr>
          <w:lang w:bidi="fa-IR"/>
        </w:rPr>
        <w:t>The top three</w:t>
      </w:r>
      <w:r w:rsidR="00F45C2B" w:rsidRPr="29AE1072">
        <w:rPr>
          <w:lang w:bidi="fa-IR"/>
        </w:rPr>
        <w:t xml:space="preserve"> AMONIC Airlines offices with the most sale</w:t>
      </w:r>
      <w:r w:rsidR="00420A5F">
        <w:rPr>
          <w:lang w:bidi="fa-IR"/>
        </w:rPr>
        <w:t>s in the last thirty</w:t>
      </w:r>
      <w:r w:rsidR="0045434E">
        <w:rPr>
          <w:lang w:bidi="fa-IR"/>
        </w:rPr>
        <w:t xml:space="preserve"> days.</w:t>
      </w:r>
    </w:p>
    <w:p w14:paraId="7D756C76" w14:textId="736B8806" w:rsidR="00181B3D" w:rsidRPr="009F4B11" w:rsidRDefault="00181B3D" w:rsidP="00827C14">
      <w:pPr>
        <w:pStyle w:val="ListBullet2"/>
        <w:rPr>
          <w:rFonts w:cs="B Nazanin"/>
          <w:sz w:val="28"/>
          <w:szCs w:val="28"/>
          <w:lang w:bidi="fa-IR"/>
        </w:rPr>
      </w:pPr>
      <w:r>
        <w:rPr>
          <w:lang w:bidi="fa-IR"/>
        </w:rPr>
        <w:t>This refers to the tickets sales of the flights running in the last thirty days.</w:t>
      </w:r>
    </w:p>
    <w:p w14:paraId="58D044AE" w14:textId="6B064221" w:rsidR="00F45C2B" w:rsidRPr="00181B3D" w:rsidRDefault="00F45C2B" w:rsidP="00827C14">
      <w:pPr>
        <w:pStyle w:val="ListBullet"/>
        <w:rPr>
          <w:rFonts w:cs="B Nazanin"/>
          <w:sz w:val="28"/>
          <w:szCs w:val="28"/>
          <w:lang w:bidi="fa-IR"/>
        </w:rPr>
      </w:pPr>
      <w:r w:rsidRPr="29AE1072">
        <w:rPr>
          <w:lang w:bidi="fa-IR"/>
        </w:rPr>
        <w:t>Comparison of the amount of revenu</w:t>
      </w:r>
      <w:r w:rsidR="00420A5F">
        <w:rPr>
          <w:lang w:bidi="fa-IR"/>
        </w:rPr>
        <w:t>e from ticket sales of the three days before today</w:t>
      </w:r>
      <w:r w:rsidR="005357D5">
        <w:rPr>
          <w:lang w:bidi="fa-IR"/>
        </w:rPr>
        <w:t xml:space="preserve"> as shown</w:t>
      </w:r>
      <w:r w:rsidR="00420A5F">
        <w:rPr>
          <w:lang w:bidi="fa-IR"/>
        </w:rPr>
        <w:t>.</w:t>
      </w:r>
    </w:p>
    <w:p w14:paraId="6A23ED9D" w14:textId="33B16D36" w:rsidR="00181B3D" w:rsidRPr="002D4DBF" w:rsidRDefault="00181B3D" w:rsidP="00827C14">
      <w:pPr>
        <w:pStyle w:val="ListBullet2"/>
        <w:rPr>
          <w:rFonts w:cs="B Nazanin"/>
          <w:sz w:val="28"/>
          <w:szCs w:val="28"/>
          <w:lang w:bidi="fa-IR"/>
        </w:rPr>
      </w:pPr>
      <w:r>
        <w:rPr>
          <w:lang w:bidi="fa-IR"/>
        </w:rPr>
        <w:t xml:space="preserve">The report </w:t>
      </w:r>
      <w:r w:rsidR="002D4DBF">
        <w:rPr>
          <w:lang w:bidi="fa-IR"/>
        </w:rPr>
        <w:t xml:space="preserve">should indicate the revenue </w:t>
      </w:r>
      <w:r w:rsidR="00DA01F0">
        <w:rPr>
          <w:lang w:bidi="fa-IR"/>
        </w:rPr>
        <w:t xml:space="preserve">only </w:t>
      </w:r>
      <w:r w:rsidR="002D4DBF">
        <w:rPr>
          <w:lang w:bidi="fa-IR"/>
        </w:rPr>
        <w:t xml:space="preserve">from the tickets sold for </w:t>
      </w:r>
      <w:r w:rsidR="00DA01F0">
        <w:rPr>
          <w:lang w:bidi="fa-IR"/>
        </w:rPr>
        <w:t>the flights.</w:t>
      </w:r>
    </w:p>
    <w:p w14:paraId="36F5F4BB" w14:textId="5FA8A0B7" w:rsidR="002D4DBF" w:rsidRPr="00A77137" w:rsidRDefault="002D4DBF" w:rsidP="00827C14">
      <w:pPr>
        <w:pStyle w:val="ListBullet2"/>
        <w:rPr>
          <w:rFonts w:cs="B Nazanin"/>
          <w:sz w:val="28"/>
          <w:szCs w:val="28"/>
          <w:lang w:bidi="fa-IR"/>
        </w:rPr>
      </w:pPr>
      <w:r>
        <w:rPr>
          <w:lang w:bidi="fa-IR"/>
        </w:rPr>
        <w:t>Any income from sale of amenities or other overages should not be included here.</w:t>
      </w:r>
    </w:p>
    <w:p w14:paraId="60992901" w14:textId="538A30F8" w:rsidR="00534B88" w:rsidRPr="00534B88" w:rsidRDefault="00EE79EA" w:rsidP="00827C14">
      <w:pPr>
        <w:pStyle w:val="ListBullet2"/>
        <w:rPr>
          <w:rFonts w:cs="B Nazanin"/>
          <w:sz w:val="28"/>
          <w:szCs w:val="28"/>
          <w:lang w:bidi="fa-IR"/>
        </w:rPr>
      </w:pPr>
      <w:r>
        <w:rPr>
          <w:lang w:bidi="fa-IR"/>
        </w:rPr>
        <w:t xml:space="preserve">The report should take note of the different prices for business and first class seats. </w:t>
      </w:r>
      <w:r w:rsidRPr="00EE79EA">
        <w:rPr>
          <w:lang w:val="en-US" w:bidi="fa-IR"/>
        </w:rPr>
        <w:t xml:space="preserve">The price of business class seats has 35% premium over economy and first class flights are 30% more expensive than those of business class seats. In case you </w:t>
      </w:r>
      <w:r w:rsidR="005F6683" w:rsidRPr="00EE79EA">
        <w:rPr>
          <w:lang w:val="en-US" w:bidi="fa-IR"/>
        </w:rPr>
        <w:t>do not</w:t>
      </w:r>
      <w:r w:rsidRPr="00EE79EA">
        <w:rPr>
          <w:lang w:val="en-US" w:bidi="fa-IR"/>
        </w:rPr>
        <w:t xml:space="preserve"> come up with rounded </w:t>
      </w:r>
      <w:r w:rsidR="005F6683" w:rsidRPr="00EE79EA">
        <w:rPr>
          <w:lang w:val="en-US" w:bidi="fa-IR"/>
        </w:rPr>
        <w:t>numbers,</w:t>
      </w:r>
      <w:r w:rsidRPr="00EE79EA">
        <w:rPr>
          <w:lang w:val="en-US" w:bidi="fa-IR"/>
        </w:rPr>
        <w:t xml:space="preserve"> you can round the numbers down to their nearest whole number.</w:t>
      </w:r>
      <w:r>
        <w:rPr>
          <w:lang w:bidi="fa-IR"/>
        </w:rPr>
        <w:t xml:space="preserve"> </w:t>
      </w:r>
    </w:p>
    <w:p w14:paraId="57FD099F" w14:textId="26C3B85A" w:rsidR="00524A53" w:rsidRPr="00DA01F0" w:rsidRDefault="00DF57F9" w:rsidP="00DA01F0">
      <w:pPr>
        <w:spacing w:after="160"/>
        <w:rPr>
          <w:rFonts w:cs="B Nazanin"/>
          <w:sz w:val="28"/>
          <w:szCs w:val="28"/>
          <w:lang w:bidi="fa-IR"/>
        </w:rPr>
      </w:pPr>
      <w:r>
        <w:rPr>
          <w:lang w:bidi="fa-IR"/>
        </w:rPr>
        <w:t xml:space="preserve">The list is generated as soon as the form is opened and the time it takes for the system to come up with the results </w:t>
      </w:r>
      <w:r w:rsidR="00FB2698">
        <w:rPr>
          <w:lang w:bidi="fa-IR"/>
        </w:rPr>
        <w:t xml:space="preserve">(seconds and milliseconds) </w:t>
      </w:r>
      <w:r>
        <w:rPr>
          <w:lang w:bidi="fa-IR"/>
        </w:rPr>
        <w:t>is shown on the form.</w:t>
      </w:r>
    </w:p>
    <w:p w14:paraId="19D633B3" w14:textId="2BA78587" w:rsidR="00524A53" w:rsidRPr="00524A53" w:rsidRDefault="00524A53" w:rsidP="00524A53">
      <w:pPr>
        <w:spacing w:after="160"/>
        <w:rPr>
          <w:rFonts w:cs="B Nazanin"/>
          <w:sz w:val="28"/>
          <w:szCs w:val="28"/>
          <w:lang w:bidi="fa-IR"/>
        </w:rPr>
      </w:pPr>
      <w:r>
        <w:rPr>
          <w:lang w:bidi="fa-IR"/>
        </w:rPr>
        <w:t>Please note that if not specified, the start of the time we need to create our report of is from 12 midnight the night before when the form is opened.</w:t>
      </w:r>
    </w:p>
    <w:p w14:paraId="120D081D" w14:textId="77777777" w:rsidR="00827C14" w:rsidRDefault="00827C14">
      <w:pPr>
        <w:spacing w:after="160"/>
        <w:rPr>
          <w:rFonts w:eastAsiaTheme="majorEastAsia" w:cstheme="majorBidi"/>
          <w:b/>
          <w:caps/>
          <w:color w:val="000000" w:themeColor="text1"/>
          <w:sz w:val="22"/>
          <w:szCs w:val="24"/>
          <w:lang w:bidi="fa-IR"/>
        </w:rPr>
      </w:pPr>
      <w:r>
        <w:rPr>
          <w:lang w:bidi="fa-IR"/>
        </w:rPr>
        <w:br w:type="page"/>
      </w:r>
    </w:p>
    <w:p w14:paraId="3A37D58B" w14:textId="3252156F" w:rsidR="008D5A39" w:rsidRDefault="00B01CFB" w:rsidP="009054A2">
      <w:pPr>
        <w:pStyle w:val="Heading3"/>
        <w:rPr>
          <w:lang w:bidi="fa-IR"/>
        </w:rPr>
      </w:pPr>
      <w:r>
        <w:rPr>
          <w:lang w:bidi="fa-IR"/>
        </w:rPr>
        <w:lastRenderedPageBreak/>
        <w:t>6</w:t>
      </w:r>
      <w:r w:rsidR="00CF52BF">
        <w:rPr>
          <w:lang w:bidi="fa-IR"/>
        </w:rPr>
        <w:t>.4 creating presentation</w:t>
      </w:r>
    </w:p>
    <w:p w14:paraId="0EA26E1C" w14:textId="18B13D9F" w:rsidR="1712C6B9" w:rsidRDefault="1712C6B9" w:rsidP="00E66AC6">
      <w:pPr>
        <w:rPr>
          <w:lang w:bidi="fa-IR"/>
        </w:rPr>
      </w:pPr>
      <w:r w:rsidRPr="1712C6B9">
        <w:rPr>
          <w:lang w:bidi="fa-IR"/>
        </w:rPr>
        <w:t xml:space="preserve">The IT Department at AMONIC Airlines is asking for a presentation for another team of developers. The subject of the presentation is </w:t>
      </w:r>
      <w:r w:rsidR="00E66AC6">
        <w:rPr>
          <w:lang w:bidi="fa-IR"/>
        </w:rPr>
        <w:t>the application that needs to be developed for the department which is going to be the next addition to our integrated software system.</w:t>
      </w:r>
    </w:p>
    <w:p w14:paraId="02DBD2C8" w14:textId="0CAFA519" w:rsidR="1712C6B9" w:rsidRDefault="1712C6B9" w:rsidP="00E66AC6">
      <w:pPr>
        <w:rPr>
          <w:lang w:bidi="fa-IR"/>
        </w:rPr>
      </w:pPr>
      <w:r w:rsidRPr="1712C6B9">
        <w:rPr>
          <w:lang w:bidi="fa-IR"/>
        </w:rPr>
        <w:t xml:space="preserve">The case study </w:t>
      </w:r>
      <w:r w:rsidR="00E66AC6">
        <w:rPr>
          <w:lang w:bidi="fa-IR"/>
        </w:rPr>
        <w:t xml:space="preserve">of the said department </w:t>
      </w:r>
      <w:r w:rsidRPr="1712C6B9">
        <w:rPr>
          <w:lang w:bidi="fa-IR"/>
        </w:rPr>
        <w:t xml:space="preserve">has already been </w:t>
      </w:r>
      <w:r w:rsidR="00E66AC6">
        <w:rPr>
          <w:lang w:bidi="fa-IR"/>
        </w:rPr>
        <w:t>provided and as part of another task, you were asked to draw diagrams based on your analysis of the study. Y</w:t>
      </w:r>
      <w:r w:rsidRPr="1712C6B9">
        <w:rPr>
          <w:lang w:bidi="fa-IR"/>
        </w:rPr>
        <w:t>o</w:t>
      </w:r>
      <w:r w:rsidR="0083526D">
        <w:rPr>
          <w:lang w:bidi="fa-IR"/>
        </w:rPr>
        <w:t xml:space="preserve">u </w:t>
      </w:r>
      <w:r w:rsidR="00E66AC6">
        <w:rPr>
          <w:lang w:bidi="fa-IR"/>
        </w:rPr>
        <w:t>may</w:t>
      </w:r>
      <w:r w:rsidR="0083526D">
        <w:rPr>
          <w:lang w:bidi="fa-IR"/>
        </w:rPr>
        <w:t xml:space="preserve"> reuse the diagrams you have already created</w:t>
      </w:r>
      <w:r w:rsidRPr="1712C6B9">
        <w:rPr>
          <w:lang w:bidi="fa-IR"/>
        </w:rPr>
        <w:t xml:space="preserve"> in previous sessions.</w:t>
      </w:r>
    </w:p>
    <w:p w14:paraId="63E8E0E4" w14:textId="419F70DD" w:rsidR="1712C6B9" w:rsidRDefault="1712C6B9" w:rsidP="00A53685">
      <w:pPr>
        <w:rPr>
          <w:lang w:bidi="fa-IR"/>
        </w:rPr>
      </w:pPr>
      <w:r w:rsidRPr="1712C6B9">
        <w:rPr>
          <w:lang w:bidi="fa-IR"/>
        </w:rPr>
        <w:t xml:space="preserve">You may also use wireframes made with MS Visio or other </w:t>
      </w:r>
      <w:r w:rsidR="00A53685">
        <w:rPr>
          <w:lang w:bidi="fa-IR"/>
        </w:rPr>
        <w:t xml:space="preserve">tools to define what you want </w:t>
      </w:r>
      <w:r w:rsidR="00EB5F53">
        <w:rPr>
          <w:lang w:bidi="fa-IR"/>
        </w:rPr>
        <w:t xml:space="preserve">to have </w:t>
      </w:r>
      <w:r w:rsidR="00A53685">
        <w:rPr>
          <w:lang w:bidi="fa-IR"/>
        </w:rPr>
        <w:t>done</w:t>
      </w:r>
      <w:r w:rsidRPr="1712C6B9">
        <w:rPr>
          <w:lang w:bidi="fa-IR"/>
        </w:rPr>
        <w:t xml:space="preserve">. </w:t>
      </w:r>
      <w:r w:rsidR="00A53685">
        <w:rPr>
          <w:lang w:bidi="fa-IR"/>
        </w:rPr>
        <w:t>Furthermore y</w:t>
      </w:r>
      <w:r w:rsidRPr="1712C6B9">
        <w:rPr>
          <w:lang w:bidi="fa-IR"/>
        </w:rPr>
        <w:t xml:space="preserve">ou can use this document </w:t>
      </w:r>
      <w:r w:rsidR="00A53685">
        <w:rPr>
          <w:lang w:bidi="fa-IR"/>
        </w:rPr>
        <w:t xml:space="preserve">provided to you as a pdf file </w:t>
      </w:r>
      <w:r w:rsidRPr="1712C6B9">
        <w:rPr>
          <w:lang w:bidi="fa-IR"/>
        </w:rPr>
        <w:t xml:space="preserve">as a reference of how your presentation should be structured. </w:t>
      </w:r>
    </w:p>
    <w:p w14:paraId="43D992E5" w14:textId="6EAECC25" w:rsidR="1712C6B9" w:rsidRDefault="004E1AD9" w:rsidP="00982440">
      <w:pPr>
        <w:rPr>
          <w:lang w:bidi="fa-IR"/>
        </w:rPr>
      </w:pPr>
      <w:r>
        <w:rPr>
          <w:lang w:bidi="fa-IR"/>
        </w:rPr>
        <w:t xml:space="preserve">You </w:t>
      </w:r>
      <w:r w:rsidR="00982440">
        <w:rPr>
          <w:lang w:bidi="fa-IR"/>
        </w:rPr>
        <w:t xml:space="preserve">are asked to </w:t>
      </w:r>
      <w:r>
        <w:rPr>
          <w:lang w:bidi="fa-IR"/>
        </w:rPr>
        <w:t>show your skil</w:t>
      </w:r>
      <w:r w:rsidR="00BE6A12">
        <w:rPr>
          <w:lang w:bidi="fa-IR"/>
        </w:rPr>
        <w:t>l</w:t>
      </w:r>
      <w:r>
        <w:rPr>
          <w:lang w:bidi="fa-IR"/>
        </w:rPr>
        <w:t>s at time management and organization</w:t>
      </w:r>
      <w:r w:rsidR="00BE6A12">
        <w:rPr>
          <w:lang w:bidi="fa-IR"/>
        </w:rPr>
        <w:t xml:space="preserve"> </w:t>
      </w:r>
      <w:r w:rsidR="00982440">
        <w:rPr>
          <w:lang w:bidi="fa-IR"/>
        </w:rPr>
        <w:t xml:space="preserve">and </w:t>
      </w:r>
      <w:r w:rsidR="00083B36">
        <w:rPr>
          <w:lang w:bidi="fa-IR"/>
        </w:rPr>
        <w:t xml:space="preserve">to present </w:t>
      </w:r>
      <w:r w:rsidR="00C04618">
        <w:rPr>
          <w:lang w:bidi="fa-IR"/>
        </w:rPr>
        <w:t xml:space="preserve">what you have created </w:t>
      </w:r>
      <w:r w:rsidR="00083B36">
        <w:rPr>
          <w:lang w:bidi="fa-IR"/>
        </w:rPr>
        <w:t>in the given time</w:t>
      </w:r>
      <w:r w:rsidR="00C04618">
        <w:rPr>
          <w:lang w:bidi="fa-IR"/>
        </w:rPr>
        <w:t xml:space="preserve"> of five minutes</w:t>
      </w:r>
      <w:r w:rsidR="00083B36">
        <w:rPr>
          <w:lang w:bidi="fa-IR"/>
        </w:rPr>
        <w:t>.</w:t>
      </w:r>
    </w:p>
    <w:p w14:paraId="321C1DD4" w14:textId="4C6B262A" w:rsidR="1712C6B9" w:rsidRDefault="1712C6B9" w:rsidP="1712C6B9">
      <w:pPr>
        <w:rPr>
          <w:lang w:bidi="fa-IR"/>
        </w:rPr>
      </w:pPr>
      <w:r w:rsidRPr="1712C6B9">
        <w:rPr>
          <w:lang w:bidi="fa-IR"/>
        </w:rPr>
        <w:t>The following items should be in your presentation:</w:t>
      </w:r>
    </w:p>
    <w:p w14:paraId="697325BA" w14:textId="5F3D8962" w:rsidR="1712C6B9" w:rsidRDefault="1712C6B9" w:rsidP="00827C14">
      <w:pPr>
        <w:pStyle w:val="ListBullet"/>
        <w:rPr>
          <w:szCs w:val="20"/>
          <w:lang w:bidi="fa-IR"/>
        </w:rPr>
      </w:pPr>
      <w:r w:rsidRPr="1712C6B9">
        <w:rPr>
          <w:lang w:bidi="fa-IR"/>
        </w:rPr>
        <w:t>Technical Diagrams (ERD, Sequence Diagram)</w:t>
      </w:r>
    </w:p>
    <w:p w14:paraId="3E211656" w14:textId="6744FE0B" w:rsidR="1712C6B9" w:rsidRDefault="1712C6B9" w:rsidP="00827C14">
      <w:pPr>
        <w:pStyle w:val="ListBullet"/>
        <w:rPr>
          <w:szCs w:val="20"/>
          <w:lang w:bidi="fa-IR"/>
        </w:rPr>
      </w:pPr>
      <w:r w:rsidRPr="1712C6B9">
        <w:rPr>
          <w:lang w:bidi="fa-IR"/>
        </w:rPr>
        <w:t>Wireframes of the forms and reports required.</w:t>
      </w:r>
    </w:p>
    <w:p w14:paraId="39362A63" w14:textId="69633548" w:rsidR="1712C6B9" w:rsidRDefault="1712C6B9" w:rsidP="00827C14">
      <w:pPr>
        <w:pStyle w:val="ListBullet"/>
        <w:rPr>
          <w:szCs w:val="20"/>
          <w:lang w:bidi="fa-IR"/>
        </w:rPr>
      </w:pPr>
      <w:r w:rsidRPr="1712C6B9">
        <w:rPr>
          <w:lang w:bidi="fa-IR"/>
        </w:rPr>
        <w:t>The text from the case study</w:t>
      </w:r>
    </w:p>
    <w:p w14:paraId="5B38C73E" w14:textId="46CC2B3F" w:rsidR="00E713C2" w:rsidRPr="00E713C2" w:rsidRDefault="1712C6B9" w:rsidP="00827C14">
      <w:pPr>
        <w:pStyle w:val="ListBullet"/>
        <w:rPr>
          <w:szCs w:val="20"/>
          <w:lang w:bidi="fa-IR"/>
        </w:rPr>
      </w:pPr>
      <w:r w:rsidRPr="1712C6B9">
        <w:rPr>
          <w:lang w:bidi="fa-IR"/>
        </w:rPr>
        <w:t xml:space="preserve">Other visual aids and elements </w:t>
      </w:r>
    </w:p>
    <w:p w14:paraId="21A3E72E" w14:textId="13370BAA" w:rsidR="00E713C2" w:rsidRPr="00E713C2" w:rsidRDefault="00E713C2" w:rsidP="00E713C2">
      <w:pPr>
        <w:spacing w:after="0"/>
        <w:rPr>
          <w:szCs w:val="20"/>
          <w:lang w:bidi="fa-IR"/>
        </w:rPr>
      </w:pPr>
      <w:r>
        <w:rPr>
          <w:szCs w:val="20"/>
          <w:lang w:bidi="fa-IR"/>
        </w:rPr>
        <w:t xml:space="preserve">You may produce and present the </w:t>
      </w:r>
      <w:r w:rsidR="00181C2D">
        <w:rPr>
          <w:szCs w:val="20"/>
          <w:lang w:bidi="fa-IR"/>
        </w:rPr>
        <w:t xml:space="preserve">PowerPoint </w:t>
      </w:r>
      <w:r>
        <w:rPr>
          <w:szCs w:val="20"/>
          <w:lang w:bidi="fa-IR"/>
        </w:rPr>
        <w:t>document in your own language.</w:t>
      </w:r>
    </w:p>
    <w:sectPr w:rsidR="00E713C2" w:rsidRPr="00E713C2" w:rsidSect="00300343">
      <w:headerReference w:type="default" r:id="rId14"/>
      <w:footerReference w:type="first" r:id="rId15"/>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413695" w14:textId="77777777" w:rsidR="006B0248" w:rsidRDefault="006B0248" w:rsidP="00313492">
      <w:r>
        <w:separator/>
      </w:r>
    </w:p>
    <w:p w14:paraId="0BD7B771" w14:textId="77777777" w:rsidR="006B0248" w:rsidRDefault="006B0248" w:rsidP="00313492"/>
    <w:p w14:paraId="6DA51E33" w14:textId="77777777" w:rsidR="006B0248" w:rsidRDefault="006B0248"/>
  </w:endnote>
  <w:endnote w:type="continuationSeparator" w:id="0">
    <w:p w14:paraId="5E781FF6" w14:textId="77777777" w:rsidR="006B0248" w:rsidRDefault="006B0248" w:rsidP="00313492">
      <w:r>
        <w:continuationSeparator/>
      </w:r>
    </w:p>
    <w:p w14:paraId="416EF902" w14:textId="77777777" w:rsidR="006B0248" w:rsidRDefault="006B0248" w:rsidP="00313492"/>
    <w:p w14:paraId="595396FE" w14:textId="77777777" w:rsidR="006B0248" w:rsidRDefault="006B0248"/>
  </w:endnote>
  <w:endnote w:type="continuationNotice" w:id="1">
    <w:p w14:paraId="51BB8364" w14:textId="77777777" w:rsidR="006B0248" w:rsidRDefault="006B02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Frutiger LT Com 45 Light">
    <w:altName w:val="Corbel"/>
    <w:panose1 w:val="020B0303030504020204"/>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 Nazanin">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DD0157" w:rsidRPr="00893901" w14:paraId="6FC366B6" w14:textId="77777777" w:rsidTr="008D5A39">
      <w:tc>
        <w:tcPr>
          <w:tcW w:w="4073" w:type="dxa"/>
          <w:vAlign w:val="center"/>
          <w:hideMark/>
        </w:tcPr>
        <w:p w14:paraId="71D42E6B" w14:textId="0CC85CEF" w:rsidR="00DD0157" w:rsidRPr="00893901" w:rsidRDefault="00827C14" w:rsidP="00FB5ED1">
          <w:pPr>
            <w:pStyle w:val="Footer"/>
          </w:pPr>
          <w:r>
            <w:rPr>
              <w:noProof/>
              <w:lang w:val="en-US" w:bidi="fa-IR"/>
            </w:rPr>
            <w:t>WSC2017_TP09_M</w:t>
          </w:r>
          <w:r w:rsidR="00DD0157">
            <w:rPr>
              <w:noProof/>
              <w:lang w:val="en-US" w:bidi="fa-IR"/>
            </w:rPr>
            <w:t>6</w:t>
          </w:r>
          <w:r w:rsidR="00DD0157" w:rsidRPr="007344EC">
            <w:rPr>
              <w:noProof/>
              <w:lang w:val="en-US" w:bidi="fa-IR"/>
            </w:rPr>
            <w:t>_</w:t>
          </w:r>
          <w:r>
            <w:rPr>
              <w:noProof/>
              <w:lang w:val="en-US" w:bidi="fa-IR"/>
            </w:rPr>
            <w:t>actual</w:t>
          </w:r>
        </w:p>
      </w:tc>
      <w:tc>
        <w:tcPr>
          <w:tcW w:w="1492" w:type="dxa"/>
          <w:vAlign w:val="center"/>
          <w:hideMark/>
        </w:tcPr>
        <w:p w14:paraId="7405B627" w14:textId="77777777" w:rsidR="00DD0157" w:rsidRPr="00893901" w:rsidRDefault="00DD0157" w:rsidP="00300343">
          <w:pPr>
            <w:pStyle w:val="Footer"/>
            <w:jc w:val="center"/>
          </w:pPr>
          <w:r w:rsidRPr="00893901">
            <w:t xml:space="preserve">Version: </w:t>
          </w:r>
          <w:r>
            <w:t>1.0</w:t>
          </w:r>
        </w:p>
        <w:p w14:paraId="1A29FCF7" w14:textId="43E49611" w:rsidR="00DD0157" w:rsidRPr="00893901" w:rsidRDefault="00DD0157" w:rsidP="007D46F3">
          <w:pPr>
            <w:pStyle w:val="Footer"/>
            <w:jc w:val="center"/>
          </w:pPr>
          <w:r>
            <w:t>Date: 25.08.17</w:t>
          </w:r>
        </w:p>
      </w:tc>
      <w:tc>
        <w:tcPr>
          <w:tcW w:w="4074" w:type="dxa"/>
          <w:vAlign w:val="center"/>
          <w:hideMark/>
        </w:tcPr>
        <w:p w14:paraId="57DA60E0" w14:textId="2EC8C3C1" w:rsidR="00DD0157" w:rsidRPr="00893901" w:rsidRDefault="00DD0157" w:rsidP="00300343">
          <w:pPr>
            <w:pStyle w:val="Footer"/>
            <w:jc w:val="right"/>
          </w:pPr>
          <w:r w:rsidRPr="00893901">
            <w:fldChar w:fldCharType="begin"/>
          </w:r>
          <w:r w:rsidRPr="00893901">
            <w:instrText xml:space="preserve"> PAGE   \* MERGEFORMAT </w:instrText>
          </w:r>
          <w:r w:rsidRPr="00893901">
            <w:fldChar w:fldCharType="separate"/>
          </w:r>
          <w:r w:rsidR="00827C14">
            <w:rPr>
              <w:noProof/>
            </w:rPr>
            <w:t>6</w:t>
          </w:r>
          <w:r w:rsidRPr="00893901">
            <w:fldChar w:fldCharType="end"/>
          </w:r>
          <w:r w:rsidRPr="00893901">
            <w:t xml:space="preserve"> of </w:t>
          </w:r>
          <w:r w:rsidR="006B0248">
            <w:fldChar w:fldCharType="begin"/>
          </w:r>
          <w:r w:rsidR="006B0248">
            <w:instrText xml:space="preserve"> NUMPAGES   \* MERGEFORMAT </w:instrText>
          </w:r>
          <w:r w:rsidR="006B0248">
            <w:fldChar w:fldCharType="separate"/>
          </w:r>
          <w:r w:rsidR="00827C14">
            <w:rPr>
              <w:noProof/>
            </w:rPr>
            <w:t>6</w:t>
          </w:r>
          <w:r w:rsidR="006B0248">
            <w:rPr>
              <w:noProof/>
            </w:rPr>
            <w:fldChar w:fldCharType="end"/>
          </w:r>
        </w:p>
      </w:tc>
    </w:tr>
  </w:tbl>
  <w:p w14:paraId="36483F31" w14:textId="77777777" w:rsidR="00DD0157" w:rsidRDefault="00DD0157" w:rsidP="00300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D35CB" w14:textId="39453A9C" w:rsidR="00DD0157" w:rsidRPr="007344EC" w:rsidRDefault="00DD0157" w:rsidP="00FB5ED1">
    <w:pPr>
      <w:pStyle w:val="Footer"/>
    </w:pPr>
    <w:r w:rsidRPr="00BD124E">
      <w:rPr>
        <w:noProof/>
        <w:lang w:val="en-US" w:bidi="fa-IR"/>
      </w:rPr>
      <w:drawing>
        <wp:anchor distT="0" distB="0" distL="114300" distR="114300" simplePos="0" relativeHeight="251658246" behindDoc="1" locked="0" layoutInCell="1" allowOverlap="1" wp14:anchorId="2BD8E509" wp14:editId="75052616">
          <wp:simplePos x="0" y="0"/>
          <wp:positionH relativeFrom="page">
            <wp:posOffset>701783</wp:posOffset>
          </wp:positionH>
          <wp:positionV relativeFrom="page">
            <wp:posOffset>8477250</wp:posOffset>
          </wp:positionV>
          <wp:extent cx="1274400" cy="1296000"/>
          <wp:effectExtent l="0" t="0" r="2540" b="0"/>
          <wp:wrapNone/>
          <wp:docPr id="2" name="Picture 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44EC">
      <w:rPr>
        <w:noProof/>
        <w:lang w:val="en-US" w:bidi="fa-IR"/>
      </w:rPr>
      <w:t>WSC2017_TP09_</w:t>
    </w:r>
    <w:r w:rsidR="00827C14">
      <w:rPr>
        <w:noProof/>
        <w:lang w:val="en-US" w:bidi="fa-IR"/>
      </w:rPr>
      <w:t>M</w:t>
    </w:r>
    <w:r>
      <w:rPr>
        <w:noProof/>
        <w:lang w:val="en-US" w:bidi="fa-IR"/>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985EE" w14:textId="77777777" w:rsidR="00DD0157" w:rsidRDefault="00DD0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F1288" w14:textId="77777777" w:rsidR="006B0248" w:rsidRDefault="006B0248">
      <w:r>
        <w:separator/>
      </w:r>
    </w:p>
  </w:footnote>
  <w:footnote w:type="continuationSeparator" w:id="0">
    <w:p w14:paraId="22C35D93" w14:textId="77777777" w:rsidR="006B0248" w:rsidRDefault="006B0248" w:rsidP="00313492">
      <w:r>
        <w:continuationSeparator/>
      </w:r>
    </w:p>
    <w:p w14:paraId="3BE998B6" w14:textId="77777777" w:rsidR="006B0248" w:rsidRDefault="006B0248" w:rsidP="00313492"/>
    <w:p w14:paraId="0B945377" w14:textId="77777777" w:rsidR="006B0248" w:rsidRDefault="006B0248"/>
  </w:footnote>
  <w:footnote w:type="continuationNotice" w:id="1">
    <w:p w14:paraId="0287ABCD" w14:textId="77777777" w:rsidR="006B0248" w:rsidRDefault="006B02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84FCD" w14:textId="77777777" w:rsidR="00DD0157" w:rsidRDefault="00DD0157" w:rsidP="00313492">
    <w:pPr>
      <w:pStyle w:val="Header"/>
    </w:pPr>
    <w:r w:rsidRPr="00A77E62">
      <w:rPr>
        <w:noProof/>
        <w:lang w:val="en-US" w:bidi="fa-IR"/>
      </w:rPr>
      <w:drawing>
        <wp:anchor distT="0" distB="0" distL="114300" distR="114300" simplePos="0" relativeHeight="251658242" behindDoc="0" locked="0" layoutInCell="1" allowOverlap="1" wp14:anchorId="59113EBD" wp14:editId="05A0B6B3">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A77E62">
      <w:rPr>
        <w:noProof/>
        <w:lang w:val="en-US" w:bidi="fa-IR"/>
      </w:rPr>
      <w:drawing>
        <wp:anchor distT="0" distB="0" distL="114300" distR="114300" simplePos="0" relativeHeight="251658243" behindDoc="1" locked="0" layoutInCell="1" allowOverlap="1" wp14:anchorId="018DA2EF" wp14:editId="31B05D41">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F85F5" w14:textId="77777777" w:rsidR="00DD0157" w:rsidRDefault="00DD0157" w:rsidP="00313492">
    <w:pPr>
      <w:pStyle w:val="Header"/>
    </w:pPr>
    <w:r w:rsidRPr="00BD124E">
      <w:rPr>
        <w:noProof/>
        <w:lang w:val="en-US" w:bidi="fa-IR"/>
      </w:rPr>
      <w:drawing>
        <wp:anchor distT="0" distB="0" distL="114300" distR="114300" simplePos="0" relativeHeight="251658240" behindDoc="1" locked="0" layoutInCell="1" allowOverlap="1" wp14:anchorId="55F64375" wp14:editId="6386B15C">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bidi="fa-IR"/>
      </w:rPr>
      <w:drawing>
        <wp:anchor distT="0" distB="0" distL="114300" distR="114300" simplePos="0" relativeHeight="251658241" behindDoc="1" locked="0" layoutInCell="1" allowOverlap="1" wp14:anchorId="414F1474" wp14:editId="11D06D8D">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A7B9B" w14:textId="77777777" w:rsidR="00DD0157" w:rsidRDefault="00DD0157" w:rsidP="00313492">
    <w:pPr>
      <w:pStyle w:val="Header"/>
    </w:pPr>
    <w:r w:rsidRPr="00BD124E">
      <w:rPr>
        <w:noProof/>
        <w:lang w:val="en-US" w:bidi="fa-IR"/>
      </w:rPr>
      <w:drawing>
        <wp:anchor distT="0" distB="0" distL="114300" distR="114300" simplePos="0" relativeHeight="251658244" behindDoc="1" locked="0" layoutInCell="1" allowOverlap="1" wp14:anchorId="040771AC" wp14:editId="2CA096D9">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bidi="fa-IR"/>
      </w:rPr>
      <w:drawing>
        <wp:anchor distT="0" distB="0" distL="114300" distR="114300" simplePos="0" relativeHeight="251658245" behindDoc="1" locked="0" layoutInCell="1" allowOverlap="1" wp14:anchorId="27C7C1A0" wp14:editId="355BD2D8">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40202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C8FC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3"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24A75F0F"/>
    <w:multiLevelType w:val="hybridMultilevel"/>
    <w:tmpl w:val="4026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2719C"/>
    <w:multiLevelType w:val="hybridMultilevel"/>
    <w:tmpl w:val="87AE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A634C"/>
    <w:multiLevelType w:val="hybridMultilevel"/>
    <w:tmpl w:val="C124031E"/>
    <w:lvl w:ilvl="0" w:tplc="2214AC5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A1A1A"/>
    <w:multiLevelType w:val="hybridMultilevel"/>
    <w:tmpl w:val="46D4C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6B17AB"/>
    <w:multiLevelType w:val="hybridMultilevel"/>
    <w:tmpl w:val="DDE8B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FF5DBF"/>
    <w:multiLevelType w:val="hybridMultilevel"/>
    <w:tmpl w:val="708404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A5B45DA"/>
    <w:multiLevelType w:val="hybridMultilevel"/>
    <w:tmpl w:val="06E83268"/>
    <w:lvl w:ilvl="0" w:tplc="1FF2109A">
      <w:start w:val="1"/>
      <w:numFmt w:val="bullet"/>
      <w:lvlText w:val=""/>
      <w:lvlJc w:val="left"/>
      <w:pPr>
        <w:ind w:left="720" w:hanging="360"/>
      </w:pPr>
      <w:rPr>
        <w:rFonts w:ascii="Symbol" w:hAnsi="Symbol" w:hint="default"/>
      </w:rPr>
    </w:lvl>
    <w:lvl w:ilvl="1" w:tplc="64BE5A16">
      <w:start w:val="1"/>
      <w:numFmt w:val="bullet"/>
      <w:lvlText w:val="o"/>
      <w:lvlJc w:val="left"/>
      <w:pPr>
        <w:ind w:left="1440" w:hanging="360"/>
      </w:pPr>
      <w:rPr>
        <w:rFonts w:ascii="Courier New" w:hAnsi="Courier New" w:hint="default"/>
      </w:rPr>
    </w:lvl>
    <w:lvl w:ilvl="2" w:tplc="8D7E97AC">
      <w:start w:val="1"/>
      <w:numFmt w:val="bullet"/>
      <w:lvlText w:val=""/>
      <w:lvlJc w:val="left"/>
      <w:pPr>
        <w:ind w:left="2160" w:hanging="360"/>
      </w:pPr>
      <w:rPr>
        <w:rFonts w:ascii="Wingdings" w:hAnsi="Wingdings" w:hint="default"/>
      </w:rPr>
    </w:lvl>
    <w:lvl w:ilvl="3" w:tplc="20E8F036">
      <w:start w:val="1"/>
      <w:numFmt w:val="bullet"/>
      <w:lvlText w:val=""/>
      <w:lvlJc w:val="left"/>
      <w:pPr>
        <w:ind w:left="2880" w:hanging="360"/>
      </w:pPr>
      <w:rPr>
        <w:rFonts w:ascii="Symbol" w:hAnsi="Symbol" w:hint="default"/>
      </w:rPr>
    </w:lvl>
    <w:lvl w:ilvl="4" w:tplc="EE2EEAD2">
      <w:start w:val="1"/>
      <w:numFmt w:val="bullet"/>
      <w:lvlText w:val="o"/>
      <w:lvlJc w:val="left"/>
      <w:pPr>
        <w:ind w:left="3600" w:hanging="360"/>
      </w:pPr>
      <w:rPr>
        <w:rFonts w:ascii="Courier New" w:hAnsi="Courier New" w:hint="default"/>
      </w:rPr>
    </w:lvl>
    <w:lvl w:ilvl="5" w:tplc="410E1F58">
      <w:start w:val="1"/>
      <w:numFmt w:val="bullet"/>
      <w:lvlText w:val=""/>
      <w:lvlJc w:val="left"/>
      <w:pPr>
        <w:ind w:left="4320" w:hanging="360"/>
      </w:pPr>
      <w:rPr>
        <w:rFonts w:ascii="Wingdings" w:hAnsi="Wingdings" w:hint="default"/>
      </w:rPr>
    </w:lvl>
    <w:lvl w:ilvl="6" w:tplc="B8F4E6B6">
      <w:start w:val="1"/>
      <w:numFmt w:val="bullet"/>
      <w:lvlText w:val=""/>
      <w:lvlJc w:val="left"/>
      <w:pPr>
        <w:ind w:left="5040" w:hanging="360"/>
      </w:pPr>
      <w:rPr>
        <w:rFonts w:ascii="Symbol" w:hAnsi="Symbol" w:hint="default"/>
      </w:rPr>
    </w:lvl>
    <w:lvl w:ilvl="7" w:tplc="6400D4D6">
      <w:start w:val="1"/>
      <w:numFmt w:val="bullet"/>
      <w:lvlText w:val="o"/>
      <w:lvlJc w:val="left"/>
      <w:pPr>
        <w:ind w:left="5760" w:hanging="360"/>
      </w:pPr>
      <w:rPr>
        <w:rFonts w:ascii="Courier New" w:hAnsi="Courier New" w:hint="default"/>
      </w:rPr>
    </w:lvl>
    <w:lvl w:ilvl="8" w:tplc="CBD64900">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4"/>
  </w:num>
  <w:num w:numId="16">
    <w:abstractNumId w:val="12"/>
  </w:num>
  <w:num w:numId="17">
    <w:abstractNumId w:val="10"/>
  </w:num>
  <w:num w:numId="18">
    <w:abstractNumId w:val="23"/>
  </w:num>
  <w:num w:numId="19">
    <w:abstractNumId w:val="13"/>
  </w:num>
  <w:num w:numId="20">
    <w:abstractNumId w:val="19"/>
  </w:num>
  <w:num w:numId="21">
    <w:abstractNumId w:val="17"/>
  </w:num>
  <w:num w:numId="22">
    <w:abstractNumId w:val="18"/>
  </w:num>
  <w:num w:numId="23">
    <w:abstractNumId w:val="15"/>
  </w:num>
  <w:num w:numId="24">
    <w:abstractNumId w:val="16"/>
  </w:num>
  <w:num w:numId="25">
    <w:abstractNumId w:val="2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30"/>
    <w:rsid w:val="00001A74"/>
    <w:rsid w:val="00012F19"/>
    <w:rsid w:val="000139C1"/>
    <w:rsid w:val="00017C04"/>
    <w:rsid w:val="0002203A"/>
    <w:rsid w:val="000230E0"/>
    <w:rsid w:val="0003526B"/>
    <w:rsid w:val="00044BDD"/>
    <w:rsid w:val="00050DCE"/>
    <w:rsid w:val="00052F6D"/>
    <w:rsid w:val="000570DC"/>
    <w:rsid w:val="00060098"/>
    <w:rsid w:val="000638C4"/>
    <w:rsid w:val="00066641"/>
    <w:rsid w:val="0007178E"/>
    <w:rsid w:val="00076815"/>
    <w:rsid w:val="00083B36"/>
    <w:rsid w:val="00087A54"/>
    <w:rsid w:val="000911A4"/>
    <w:rsid w:val="00097921"/>
    <w:rsid w:val="000D140A"/>
    <w:rsid w:val="000D40C3"/>
    <w:rsid w:val="000E219D"/>
    <w:rsid w:val="000F4A5C"/>
    <w:rsid w:val="000F583A"/>
    <w:rsid w:val="001020E5"/>
    <w:rsid w:val="00115B52"/>
    <w:rsid w:val="001172EF"/>
    <w:rsid w:val="00120469"/>
    <w:rsid w:val="0012553C"/>
    <w:rsid w:val="00134547"/>
    <w:rsid w:val="00137AF1"/>
    <w:rsid w:val="00140A57"/>
    <w:rsid w:val="00140A91"/>
    <w:rsid w:val="001445BB"/>
    <w:rsid w:val="00153A81"/>
    <w:rsid w:val="0018140A"/>
    <w:rsid w:val="00181B3D"/>
    <w:rsid w:val="00181C2D"/>
    <w:rsid w:val="00191796"/>
    <w:rsid w:val="00192D2B"/>
    <w:rsid w:val="001A554B"/>
    <w:rsid w:val="001C2B30"/>
    <w:rsid w:val="001C5F88"/>
    <w:rsid w:val="001D5F59"/>
    <w:rsid w:val="001E4FDC"/>
    <w:rsid w:val="001E5A60"/>
    <w:rsid w:val="00210EF3"/>
    <w:rsid w:val="00225B73"/>
    <w:rsid w:val="002400E2"/>
    <w:rsid w:val="00264847"/>
    <w:rsid w:val="00295AEB"/>
    <w:rsid w:val="002B1320"/>
    <w:rsid w:val="002D08AB"/>
    <w:rsid w:val="002D2E0E"/>
    <w:rsid w:val="002D4DBF"/>
    <w:rsid w:val="002E12E0"/>
    <w:rsid w:val="002E165B"/>
    <w:rsid w:val="002F1E9E"/>
    <w:rsid w:val="002F72B7"/>
    <w:rsid w:val="00300343"/>
    <w:rsid w:val="00305783"/>
    <w:rsid w:val="00306149"/>
    <w:rsid w:val="003133A3"/>
    <w:rsid w:val="00313492"/>
    <w:rsid w:val="003147E8"/>
    <w:rsid w:val="00317B15"/>
    <w:rsid w:val="0032135D"/>
    <w:rsid w:val="0032245C"/>
    <w:rsid w:val="00336548"/>
    <w:rsid w:val="00363918"/>
    <w:rsid w:val="00364BD9"/>
    <w:rsid w:val="00366A2E"/>
    <w:rsid w:val="00375283"/>
    <w:rsid w:val="0038099A"/>
    <w:rsid w:val="003860B2"/>
    <w:rsid w:val="003A3137"/>
    <w:rsid w:val="003A3AF6"/>
    <w:rsid w:val="003B560A"/>
    <w:rsid w:val="003C3CC5"/>
    <w:rsid w:val="003D0EDC"/>
    <w:rsid w:val="003D7985"/>
    <w:rsid w:val="003F39F8"/>
    <w:rsid w:val="00413188"/>
    <w:rsid w:val="00420A5F"/>
    <w:rsid w:val="0042639E"/>
    <w:rsid w:val="004352C3"/>
    <w:rsid w:val="0045434E"/>
    <w:rsid w:val="004605D7"/>
    <w:rsid w:val="0046296B"/>
    <w:rsid w:val="00462CB3"/>
    <w:rsid w:val="00491A90"/>
    <w:rsid w:val="00493FC2"/>
    <w:rsid w:val="00497D4A"/>
    <w:rsid w:val="004B08BA"/>
    <w:rsid w:val="004B2AA5"/>
    <w:rsid w:val="004B6102"/>
    <w:rsid w:val="004B6219"/>
    <w:rsid w:val="004C77A7"/>
    <w:rsid w:val="004D3337"/>
    <w:rsid w:val="004E1AD9"/>
    <w:rsid w:val="004F0C93"/>
    <w:rsid w:val="004F42F0"/>
    <w:rsid w:val="004F79A7"/>
    <w:rsid w:val="005028B3"/>
    <w:rsid w:val="0051761D"/>
    <w:rsid w:val="00524A53"/>
    <w:rsid w:val="0053027A"/>
    <w:rsid w:val="00534B88"/>
    <w:rsid w:val="005357D5"/>
    <w:rsid w:val="0054302F"/>
    <w:rsid w:val="0055120C"/>
    <w:rsid w:val="0057262C"/>
    <w:rsid w:val="00581CDB"/>
    <w:rsid w:val="005A49EE"/>
    <w:rsid w:val="005C1F3D"/>
    <w:rsid w:val="005F01CC"/>
    <w:rsid w:val="005F6683"/>
    <w:rsid w:val="006023B5"/>
    <w:rsid w:val="00603218"/>
    <w:rsid w:val="00611F6C"/>
    <w:rsid w:val="00614F2A"/>
    <w:rsid w:val="00630EB3"/>
    <w:rsid w:val="006370B5"/>
    <w:rsid w:val="006504ED"/>
    <w:rsid w:val="00655A56"/>
    <w:rsid w:val="00673AA4"/>
    <w:rsid w:val="006765DC"/>
    <w:rsid w:val="0068739B"/>
    <w:rsid w:val="00692D20"/>
    <w:rsid w:val="006A7BCF"/>
    <w:rsid w:val="006A7CE8"/>
    <w:rsid w:val="006B0248"/>
    <w:rsid w:val="006B38A3"/>
    <w:rsid w:val="006D7F1B"/>
    <w:rsid w:val="006E26EF"/>
    <w:rsid w:val="006E3031"/>
    <w:rsid w:val="006E6918"/>
    <w:rsid w:val="00701C66"/>
    <w:rsid w:val="0070738F"/>
    <w:rsid w:val="007344EC"/>
    <w:rsid w:val="0075667C"/>
    <w:rsid w:val="0077246D"/>
    <w:rsid w:val="007908B3"/>
    <w:rsid w:val="007A4C1D"/>
    <w:rsid w:val="007A636A"/>
    <w:rsid w:val="007C08FC"/>
    <w:rsid w:val="007C1C26"/>
    <w:rsid w:val="007C2A56"/>
    <w:rsid w:val="007C4741"/>
    <w:rsid w:val="007C4BB2"/>
    <w:rsid w:val="007D46F3"/>
    <w:rsid w:val="007E4756"/>
    <w:rsid w:val="007F212B"/>
    <w:rsid w:val="00803827"/>
    <w:rsid w:val="00827C14"/>
    <w:rsid w:val="0083526D"/>
    <w:rsid w:val="008362E2"/>
    <w:rsid w:val="008429C5"/>
    <w:rsid w:val="0086057A"/>
    <w:rsid w:val="00865AB2"/>
    <w:rsid w:val="008763B1"/>
    <w:rsid w:val="008827AA"/>
    <w:rsid w:val="00887D98"/>
    <w:rsid w:val="008A3942"/>
    <w:rsid w:val="008D0279"/>
    <w:rsid w:val="008D0E1A"/>
    <w:rsid w:val="008D5A39"/>
    <w:rsid w:val="008F0D46"/>
    <w:rsid w:val="008F5CF8"/>
    <w:rsid w:val="009054A2"/>
    <w:rsid w:val="009063E4"/>
    <w:rsid w:val="0092112F"/>
    <w:rsid w:val="00923DDC"/>
    <w:rsid w:val="00927A59"/>
    <w:rsid w:val="00946968"/>
    <w:rsid w:val="00951146"/>
    <w:rsid w:val="009645BB"/>
    <w:rsid w:val="00965198"/>
    <w:rsid w:val="00975AF2"/>
    <w:rsid w:val="00982440"/>
    <w:rsid w:val="0098297B"/>
    <w:rsid w:val="00987A9F"/>
    <w:rsid w:val="009A5939"/>
    <w:rsid w:val="009B423A"/>
    <w:rsid w:val="009B4DA4"/>
    <w:rsid w:val="009C055F"/>
    <w:rsid w:val="009C39AA"/>
    <w:rsid w:val="009D014A"/>
    <w:rsid w:val="009E1C6F"/>
    <w:rsid w:val="009F4980"/>
    <w:rsid w:val="009F4B11"/>
    <w:rsid w:val="00A052B6"/>
    <w:rsid w:val="00A138E9"/>
    <w:rsid w:val="00A41CCD"/>
    <w:rsid w:val="00A53685"/>
    <w:rsid w:val="00A544D3"/>
    <w:rsid w:val="00A73283"/>
    <w:rsid w:val="00A77137"/>
    <w:rsid w:val="00A77E62"/>
    <w:rsid w:val="00A96AFC"/>
    <w:rsid w:val="00AA1554"/>
    <w:rsid w:val="00AC53BD"/>
    <w:rsid w:val="00AE3B81"/>
    <w:rsid w:val="00B019EC"/>
    <w:rsid w:val="00B01CFB"/>
    <w:rsid w:val="00B03795"/>
    <w:rsid w:val="00B11358"/>
    <w:rsid w:val="00B167F1"/>
    <w:rsid w:val="00B40AE0"/>
    <w:rsid w:val="00B4527A"/>
    <w:rsid w:val="00B74F2D"/>
    <w:rsid w:val="00B92C61"/>
    <w:rsid w:val="00BA2DE7"/>
    <w:rsid w:val="00BB0053"/>
    <w:rsid w:val="00BC00B1"/>
    <w:rsid w:val="00BC5A71"/>
    <w:rsid w:val="00BC6914"/>
    <w:rsid w:val="00BD124E"/>
    <w:rsid w:val="00BD3DA2"/>
    <w:rsid w:val="00BD6302"/>
    <w:rsid w:val="00BE3BAD"/>
    <w:rsid w:val="00BE57EF"/>
    <w:rsid w:val="00BE6A12"/>
    <w:rsid w:val="00BF25A3"/>
    <w:rsid w:val="00C04618"/>
    <w:rsid w:val="00C208EC"/>
    <w:rsid w:val="00C23DA0"/>
    <w:rsid w:val="00C25B2C"/>
    <w:rsid w:val="00C309B5"/>
    <w:rsid w:val="00C47C3D"/>
    <w:rsid w:val="00C77D08"/>
    <w:rsid w:val="00C77DD4"/>
    <w:rsid w:val="00C9759A"/>
    <w:rsid w:val="00CA2BCA"/>
    <w:rsid w:val="00CD3200"/>
    <w:rsid w:val="00CE7A05"/>
    <w:rsid w:val="00CF52BF"/>
    <w:rsid w:val="00D032C0"/>
    <w:rsid w:val="00D04318"/>
    <w:rsid w:val="00D04BE0"/>
    <w:rsid w:val="00D05134"/>
    <w:rsid w:val="00D14528"/>
    <w:rsid w:val="00D22132"/>
    <w:rsid w:val="00D22F0A"/>
    <w:rsid w:val="00D333DE"/>
    <w:rsid w:val="00D6695E"/>
    <w:rsid w:val="00D76294"/>
    <w:rsid w:val="00D77B3C"/>
    <w:rsid w:val="00D85719"/>
    <w:rsid w:val="00DA01F0"/>
    <w:rsid w:val="00DA3F51"/>
    <w:rsid w:val="00DA68E9"/>
    <w:rsid w:val="00DC0ACF"/>
    <w:rsid w:val="00DD0157"/>
    <w:rsid w:val="00DE0020"/>
    <w:rsid w:val="00DF07A7"/>
    <w:rsid w:val="00DF25B9"/>
    <w:rsid w:val="00DF5322"/>
    <w:rsid w:val="00DF57F9"/>
    <w:rsid w:val="00DF6F4D"/>
    <w:rsid w:val="00E029CD"/>
    <w:rsid w:val="00E20BB8"/>
    <w:rsid w:val="00E257CF"/>
    <w:rsid w:val="00E33B63"/>
    <w:rsid w:val="00E355A4"/>
    <w:rsid w:val="00E5127D"/>
    <w:rsid w:val="00E62942"/>
    <w:rsid w:val="00E66AC6"/>
    <w:rsid w:val="00E713C2"/>
    <w:rsid w:val="00E74C8A"/>
    <w:rsid w:val="00EB5F53"/>
    <w:rsid w:val="00EB6569"/>
    <w:rsid w:val="00EE79EA"/>
    <w:rsid w:val="00EF6E85"/>
    <w:rsid w:val="00F0109D"/>
    <w:rsid w:val="00F05684"/>
    <w:rsid w:val="00F12E76"/>
    <w:rsid w:val="00F4251E"/>
    <w:rsid w:val="00F45C2B"/>
    <w:rsid w:val="00F54A5D"/>
    <w:rsid w:val="00F608F6"/>
    <w:rsid w:val="00F70023"/>
    <w:rsid w:val="00F71B8C"/>
    <w:rsid w:val="00F729AF"/>
    <w:rsid w:val="00F731A3"/>
    <w:rsid w:val="00F9205E"/>
    <w:rsid w:val="00F939B5"/>
    <w:rsid w:val="00FA0688"/>
    <w:rsid w:val="00FA4371"/>
    <w:rsid w:val="00FB2698"/>
    <w:rsid w:val="00FB5ED1"/>
    <w:rsid w:val="00FC010B"/>
    <w:rsid w:val="00FC3ED1"/>
    <w:rsid w:val="00FD235A"/>
    <w:rsid w:val="00FE28CC"/>
    <w:rsid w:val="00FE4C0E"/>
    <w:rsid w:val="00FF40B1"/>
    <w:rsid w:val="00FF4AFF"/>
    <w:rsid w:val="00FF5E89"/>
    <w:rsid w:val="1712C6B9"/>
  </w:rsids>
  <m:mathPr>
    <m:mathFont m:val="Cambria Math"/>
    <m:brkBin m:val="before"/>
    <m:brkBinSub m:val="--"/>
    <m:smallFrac m:val="0"/>
    <m:dispDef/>
    <m:lMargin m:val="0"/>
    <m:rMargin m:val="0"/>
    <m:defJc m:val="centerGroup"/>
    <m:wrapIndent m:val="1440"/>
    <m:intLim m:val="subSup"/>
    <m:naryLim m:val="undOvr"/>
  </m:mathPr>
  <w:themeFontLang w:val="en-GB"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A1D1C4"/>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paragraph" w:styleId="Heading6">
    <w:name w:val="heading 6"/>
    <w:basedOn w:val="Normal"/>
    <w:next w:val="Normal"/>
    <w:link w:val="Heading6Char"/>
    <w:uiPriority w:val="9"/>
    <w:unhideWhenUsed/>
    <w:qFormat/>
    <w:rsid w:val="00827C1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customStyle="1" w:styleId="Heading6Char">
    <w:name w:val="Heading 6 Char"/>
    <w:basedOn w:val="DefaultParagraphFont"/>
    <w:link w:val="Heading6"/>
    <w:uiPriority w:val="9"/>
    <w:rsid w:val="00827C14"/>
    <w:rPr>
      <w:rFonts w:asciiTheme="majorHAnsi" w:eastAsiaTheme="majorEastAsia" w:hAnsiTheme="majorHAnsi" w:cstheme="majorBidi"/>
      <w:color w:val="1F4D78"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2A50B-6D28-4202-8058-31F3CF0D8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0</TotalTime>
  <Pages>6</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WSC2017 Trade 09 TP</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WSC2017 Trade 09 TP</dc:title>
  <dc:subject/>
  <dc:creator>me.mohsenh@gmail.com</dc:creator>
  <cp:keywords/>
  <dc:description/>
  <cp:lastModifiedBy>Luise Kuehnel</cp:lastModifiedBy>
  <cp:revision>2</cp:revision>
  <cp:lastPrinted>2017-10-25T06:23:00Z</cp:lastPrinted>
  <dcterms:created xsi:type="dcterms:W3CDTF">2017-11-06T09:50:00Z</dcterms:created>
  <dcterms:modified xsi:type="dcterms:W3CDTF">2017-11-06T09:50:00Z</dcterms:modified>
</cp:coreProperties>
</file>